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60518" w14:textId="77777777" w:rsidR="00795B9D" w:rsidRDefault="00795B9D" w:rsidP="005D2B95">
      <w:pPr>
        <w:pStyle w:val="Author"/>
        <w:rPr>
          <w:rFonts w:cs="Arial"/>
          <w:bCs/>
          <w:sz w:val="32"/>
          <w:szCs w:val="32"/>
        </w:rPr>
      </w:pPr>
      <w:r w:rsidRPr="00795B9D">
        <w:rPr>
          <w:rFonts w:cs="Arial"/>
          <w:bCs/>
          <w:sz w:val="32"/>
          <w:szCs w:val="32"/>
        </w:rPr>
        <w:t>Trabalho Prático | DGT2821 Programação Back-end com Java</w:t>
      </w:r>
    </w:p>
    <w:p w14:paraId="12FE34A7" w14:textId="77777777" w:rsidR="00EC49FE" w:rsidRPr="00556B9F" w:rsidRDefault="00795B9D" w:rsidP="005D2B95">
      <w:pPr>
        <w:pStyle w:val="Author"/>
        <w:rPr>
          <w:lang w:val="pt-BR"/>
        </w:rPr>
        <w:sectPr w:rsidR="00EC49FE" w:rsidRPr="00556B9F" w:rsidSect="006252F1">
          <w:headerReference w:type="even" r:id="rId7"/>
          <w:headerReference w:type="default" r:id="rId8"/>
          <w:footerReference w:type="even" r:id="rId9"/>
          <w:footerReference w:type="first" r:id="rId10"/>
          <w:type w:val="continuous"/>
          <w:pgSz w:w="11907" w:h="16840" w:code="9"/>
          <w:pgMar w:top="1985" w:right="1701" w:bottom="1418" w:left="1701" w:header="568" w:footer="964" w:gutter="0"/>
          <w:pgNumType w:start="101"/>
          <w:cols w:space="454"/>
        </w:sectPr>
      </w:pPr>
      <w:r>
        <w:rPr>
          <w:lang w:val="pt-BR"/>
        </w:rPr>
        <w:t>Gabriel da Silva Eustaquio 202412030755</w:t>
      </w:r>
      <w:r w:rsidR="00556B9F">
        <w:br/>
      </w:r>
    </w:p>
    <w:p w14:paraId="3D369EBE" w14:textId="77777777" w:rsidR="006252F1" w:rsidRDefault="006252F1" w:rsidP="006252F1">
      <w:pPr>
        <w:pStyle w:val="Abstract"/>
        <w:ind w:left="0"/>
        <w:rPr>
          <w:b/>
          <w:i w:val="0"/>
        </w:rPr>
      </w:pPr>
    </w:p>
    <w:p w14:paraId="7374C213" w14:textId="77777777" w:rsidR="005D2B95" w:rsidRDefault="00795B9D" w:rsidP="006252F1">
      <w:pPr>
        <w:pStyle w:val="Abstract"/>
        <w:spacing w:before="0" w:after="0"/>
        <w:ind w:left="0"/>
        <w:rPr>
          <w:b/>
          <w:i w:val="0"/>
        </w:rPr>
      </w:pPr>
      <w:r>
        <w:rPr>
          <w:b/>
          <w:i w:val="0"/>
        </w:rPr>
        <w:t>Nova América – Del castilho</w:t>
      </w:r>
    </w:p>
    <w:p w14:paraId="6146580C" w14:textId="77777777" w:rsidR="006252F1" w:rsidRDefault="00795B9D" w:rsidP="006252F1">
      <w:pPr>
        <w:pStyle w:val="Abstract"/>
        <w:spacing w:before="0" w:after="0"/>
        <w:ind w:left="0"/>
        <w:rPr>
          <w:b/>
          <w:i w:val="0"/>
        </w:rPr>
      </w:pPr>
      <w:r>
        <w:rPr>
          <w:b/>
          <w:i w:val="0"/>
        </w:rPr>
        <w:t>Programação Back-end com Java</w:t>
      </w:r>
      <w:r w:rsidR="006252F1">
        <w:rPr>
          <w:b/>
          <w:i w:val="0"/>
        </w:rPr>
        <w:t xml:space="preserve"> – </w:t>
      </w:r>
      <w:r>
        <w:rPr>
          <w:b/>
          <w:i w:val="0"/>
        </w:rPr>
        <w:t>9001</w:t>
      </w:r>
      <w:r w:rsidR="006252F1">
        <w:rPr>
          <w:b/>
          <w:i w:val="0"/>
        </w:rPr>
        <w:t xml:space="preserve"> – </w:t>
      </w:r>
      <w:r>
        <w:rPr>
          <w:b/>
          <w:i w:val="0"/>
        </w:rPr>
        <w:t>2026.2 (3° período)</w:t>
      </w:r>
    </w:p>
    <w:p w14:paraId="62ACBC05" w14:textId="77777777" w:rsidR="00BD4843" w:rsidRDefault="00BD4843" w:rsidP="006252F1">
      <w:pPr>
        <w:pStyle w:val="Abstract"/>
        <w:spacing w:before="0" w:after="0"/>
        <w:ind w:left="0"/>
        <w:rPr>
          <w:b/>
          <w:i w:val="0"/>
        </w:rPr>
      </w:pPr>
    </w:p>
    <w:p w14:paraId="17B5E8BB" w14:textId="77777777" w:rsidR="00EC49FE" w:rsidRDefault="005D2B95" w:rsidP="001B7D57">
      <w:pPr>
        <w:pStyle w:val="Ttulo1"/>
        <w:spacing w:line="360" w:lineRule="auto"/>
      </w:pPr>
      <w:r>
        <w:t>Objetivo da Prática</w:t>
      </w:r>
    </w:p>
    <w:p w14:paraId="38AE0A67" w14:textId="77777777" w:rsidR="00795B9D" w:rsidRDefault="00795B9D" w:rsidP="00795B9D">
      <w:r>
        <w:t xml:space="preserve"> </w:t>
      </w:r>
      <w:r w:rsidRPr="002B667C">
        <w:t>Desenvolver um sistema de cadastro de pessoas físicas e jurídicas utilizando conceitos de</w:t>
      </w:r>
      <w:r>
        <w:t xml:space="preserve"> </w:t>
      </w:r>
      <w:r w:rsidRPr="002B667C">
        <w:t>Programação Orientada a Objetos, aplicando herança, polimorfismo, serialização e persistência</w:t>
      </w:r>
      <w:r>
        <w:t xml:space="preserve"> </w:t>
      </w:r>
      <w:r w:rsidRPr="002B667C">
        <w:t>em arquivos binários.</w:t>
      </w:r>
    </w:p>
    <w:p w14:paraId="07D1DB4D" w14:textId="77777777" w:rsidR="00277A91" w:rsidRDefault="00277A91" w:rsidP="00795B9D">
      <w:pPr>
        <w:spacing w:line="360" w:lineRule="auto"/>
      </w:pPr>
    </w:p>
    <w:p w14:paraId="18D6D033" w14:textId="77777777" w:rsidR="008961F1" w:rsidRDefault="008961F1" w:rsidP="001B7D57">
      <w:pPr>
        <w:spacing w:line="360" w:lineRule="auto"/>
        <w:rPr>
          <w:b/>
          <w:kern w:val="28"/>
          <w:sz w:val="26"/>
        </w:rPr>
      </w:pPr>
      <w:r w:rsidRPr="008961F1">
        <w:rPr>
          <w:b/>
          <w:kern w:val="28"/>
          <w:sz w:val="26"/>
        </w:rPr>
        <w:t>1º Procedimento | Criação das Entidades e Sistema de Persistência</w:t>
      </w:r>
    </w:p>
    <w:p w14:paraId="03FDE2FD" w14:textId="77777777" w:rsidR="00EC49FE" w:rsidRDefault="006252F1" w:rsidP="001B7D57">
      <w:pPr>
        <w:spacing w:line="360" w:lineRule="auto"/>
      </w:pPr>
      <w:r>
        <w:tab/>
      </w:r>
      <w:r w:rsidR="00795B9D">
        <w:t>// Classe Pessoa</w:t>
      </w:r>
    </w:p>
    <w:p w14:paraId="3DF9A8B3" w14:textId="77777777" w:rsidR="00795B9D" w:rsidRDefault="00795B9D" w:rsidP="00795B9D">
      <w:pPr>
        <w:spacing w:line="360" w:lineRule="auto"/>
      </w:pPr>
      <w:r>
        <w:t>package model;</w:t>
      </w:r>
    </w:p>
    <w:p w14:paraId="2DC9BBFC" w14:textId="77777777" w:rsidR="00795B9D" w:rsidRDefault="00795B9D" w:rsidP="00795B9D">
      <w:pPr>
        <w:spacing w:line="360" w:lineRule="auto"/>
      </w:pPr>
    </w:p>
    <w:p w14:paraId="2F3D8E09" w14:textId="77777777" w:rsidR="00795B9D" w:rsidRDefault="00795B9D" w:rsidP="00795B9D">
      <w:pPr>
        <w:spacing w:line="360" w:lineRule="auto"/>
      </w:pPr>
      <w:r>
        <w:t>import java.io.Serializable;</w:t>
      </w:r>
    </w:p>
    <w:p w14:paraId="677EC0CA" w14:textId="77777777" w:rsidR="00795B9D" w:rsidRDefault="00795B9D" w:rsidP="00795B9D">
      <w:pPr>
        <w:spacing w:line="360" w:lineRule="auto"/>
      </w:pPr>
    </w:p>
    <w:p w14:paraId="04B6F734" w14:textId="77777777" w:rsidR="00795B9D" w:rsidRDefault="00795B9D" w:rsidP="00795B9D">
      <w:pPr>
        <w:spacing w:line="360" w:lineRule="auto"/>
      </w:pPr>
      <w:r>
        <w:t>public class Pessoa implements Serializable {</w:t>
      </w:r>
    </w:p>
    <w:p w14:paraId="7A3635FE" w14:textId="77777777" w:rsidR="00795B9D" w:rsidRDefault="00795B9D" w:rsidP="00795B9D">
      <w:pPr>
        <w:spacing w:line="360" w:lineRule="auto"/>
      </w:pPr>
    </w:p>
    <w:p w14:paraId="0CC242A5" w14:textId="77777777" w:rsidR="00795B9D" w:rsidRDefault="00795B9D" w:rsidP="00795B9D">
      <w:pPr>
        <w:spacing w:line="360" w:lineRule="auto"/>
      </w:pPr>
      <w:r>
        <w:t xml:space="preserve">    private int id;</w:t>
      </w:r>
    </w:p>
    <w:p w14:paraId="138360AD" w14:textId="77777777" w:rsidR="00795B9D" w:rsidRDefault="00795B9D" w:rsidP="00795B9D">
      <w:pPr>
        <w:spacing w:line="360" w:lineRule="auto"/>
      </w:pPr>
      <w:r>
        <w:t xml:space="preserve">    private String nome;</w:t>
      </w:r>
    </w:p>
    <w:p w14:paraId="3220912F" w14:textId="77777777" w:rsidR="00795B9D" w:rsidRDefault="00795B9D" w:rsidP="00795B9D">
      <w:pPr>
        <w:spacing w:line="360" w:lineRule="auto"/>
      </w:pPr>
    </w:p>
    <w:p w14:paraId="266E84BA" w14:textId="77777777" w:rsidR="00795B9D" w:rsidRDefault="00795B9D" w:rsidP="00795B9D">
      <w:pPr>
        <w:spacing w:line="360" w:lineRule="auto"/>
      </w:pPr>
      <w:r>
        <w:t xml:space="preserve">    public Pessoa() {</w:t>
      </w:r>
    </w:p>
    <w:p w14:paraId="78E6A670" w14:textId="77777777" w:rsidR="00795B9D" w:rsidRDefault="00795B9D" w:rsidP="00795B9D">
      <w:pPr>
        <w:spacing w:line="360" w:lineRule="auto"/>
      </w:pPr>
      <w:r>
        <w:t xml:space="preserve">    }</w:t>
      </w:r>
    </w:p>
    <w:p w14:paraId="438C12D8" w14:textId="77777777" w:rsidR="00795B9D" w:rsidRDefault="00795B9D" w:rsidP="00795B9D">
      <w:pPr>
        <w:spacing w:line="360" w:lineRule="auto"/>
      </w:pPr>
    </w:p>
    <w:p w14:paraId="6FBBC18E" w14:textId="77777777" w:rsidR="00795B9D" w:rsidRDefault="00795B9D" w:rsidP="00795B9D">
      <w:pPr>
        <w:spacing w:line="360" w:lineRule="auto"/>
      </w:pPr>
      <w:r>
        <w:t xml:space="preserve">    public Pessoa(int id, String nome) {</w:t>
      </w:r>
    </w:p>
    <w:p w14:paraId="10FD63AB" w14:textId="77777777" w:rsidR="00795B9D" w:rsidRDefault="00795B9D" w:rsidP="00795B9D">
      <w:pPr>
        <w:spacing w:line="360" w:lineRule="auto"/>
      </w:pPr>
      <w:r>
        <w:lastRenderedPageBreak/>
        <w:t xml:space="preserve">        this.id = id;</w:t>
      </w:r>
    </w:p>
    <w:p w14:paraId="63E54CFE" w14:textId="77777777" w:rsidR="00795B9D" w:rsidRDefault="00795B9D" w:rsidP="00795B9D">
      <w:pPr>
        <w:spacing w:line="360" w:lineRule="auto"/>
      </w:pPr>
      <w:r>
        <w:t xml:space="preserve">        this.nome = nome;</w:t>
      </w:r>
    </w:p>
    <w:p w14:paraId="6EC79D1D" w14:textId="77777777" w:rsidR="00795B9D" w:rsidRDefault="00795B9D" w:rsidP="00795B9D">
      <w:pPr>
        <w:spacing w:line="360" w:lineRule="auto"/>
      </w:pPr>
      <w:r>
        <w:t xml:space="preserve">    }</w:t>
      </w:r>
    </w:p>
    <w:p w14:paraId="7AE35080" w14:textId="77777777" w:rsidR="00795B9D" w:rsidRDefault="00795B9D" w:rsidP="00795B9D">
      <w:pPr>
        <w:spacing w:line="360" w:lineRule="auto"/>
      </w:pPr>
    </w:p>
    <w:p w14:paraId="7D943F26" w14:textId="77777777" w:rsidR="00795B9D" w:rsidRDefault="00795B9D" w:rsidP="00795B9D">
      <w:pPr>
        <w:spacing w:line="360" w:lineRule="auto"/>
      </w:pPr>
      <w:r>
        <w:t xml:space="preserve">    public void exibir() {</w:t>
      </w:r>
    </w:p>
    <w:p w14:paraId="3B47905D" w14:textId="77777777" w:rsidR="00795B9D" w:rsidRDefault="00795B9D" w:rsidP="00795B9D">
      <w:pPr>
        <w:spacing w:line="360" w:lineRule="auto"/>
      </w:pPr>
      <w:r>
        <w:t xml:space="preserve">        System.out.println("ID: " + id);</w:t>
      </w:r>
    </w:p>
    <w:p w14:paraId="437A077E" w14:textId="77777777" w:rsidR="00795B9D" w:rsidRDefault="00795B9D" w:rsidP="00795B9D">
      <w:pPr>
        <w:spacing w:line="360" w:lineRule="auto"/>
      </w:pPr>
      <w:r>
        <w:t xml:space="preserve">        System.out.println("Nome: " + nome);</w:t>
      </w:r>
    </w:p>
    <w:p w14:paraId="3B7E4018" w14:textId="77777777" w:rsidR="00795B9D" w:rsidRDefault="00795B9D" w:rsidP="00795B9D">
      <w:pPr>
        <w:spacing w:line="360" w:lineRule="auto"/>
      </w:pPr>
      <w:r>
        <w:t xml:space="preserve">    }</w:t>
      </w:r>
    </w:p>
    <w:p w14:paraId="756DB1F5" w14:textId="77777777" w:rsidR="00795B9D" w:rsidRDefault="00795B9D" w:rsidP="00795B9D">
      <w:pPr>
        <w:spacing w:line="360" w:lineRule="auto"/>
      </w:pPr>
    </w:p>
    <w:p w14:paraId="0C50EAA9" w14:textId="77777777" w:rsidR="00795B9D" w:rsidRDefault="00795B9D" w:rsidP="00795B9D">
      <w:pPr>
        <w:spacing w:line="360" w:lineRule="auto"/>
      </w:pPr>
      <w:r>
        <w:t xml:space="preserve">    public int getId() {</w:t>
      </w:r>
    </w:p>
    <w:p w14:paraId="1747032E" w14:textId="77777777" w:rsidR="00795B9D" w:rsidRDefault="00795B9D" w:rsidP="00795B9D">
      <w:pPr>
        <w:spacing w:line="360" w:lineRule="auto"/>
      </w:pPr>
      <w:r>
        <w:t xml:space="preserve">        return id;</w:t>
      </w:r>
    </w:p>
    <w:p w14:paraId="1A51AE84" w14:textId="77777777" w:rsidR="00795B9D" w:rsidRDefault="00795B9D" w:rsidP="00795B9D">
      <w:pPr>
        <w:spacing w:line="360" w:lineRule="auto"/>
      </w:pPr>
      <w:r>
        <w:t xml:space="preserve">    }</w:t>
      </w:r>
    </w:p>
    <w:p w14:paraId="4AA0B746" w14:textId="77777777" w:rsidR="00795B9D" w:rsidRDefault="00795B9D" w:rsidP="00795B9D">
      <w:pPr>
        <w:spacing w:line="360" w:lineRule="auto"/>
      </w:pPr>
    </w:p>
    <w:p w14:paraId="12A3D08C" w14:textId="77777777" w:rsidR="00795B9D" w:rsidRDefault="00795B9D" w:rsidP="00795B9D">
      <w:pPr>
        <w:spacing w:line="360" w:lineRule="auto"/>
      </w:pPr>
      <w:r>
        <w:t xml:space="preserve">    public void setId(int id) {</w:t>
      </w:r>
    </w:p>
    <w:p w14:paraId="318455B7" w14:textId="77777777" w:rsidR="00795B9D" w:rsidRDefault="00795B9D" w:rsidP="00795B9D">
      <w:pPr>
        <w:spacing w:line="360" w:lineRule="auto"/>
      </w:pPr>
      <w:r>
        <w:t xml:space="preserve">        this.id = id;</w:t>
      </w:r>
    </w:p>
    <w:p w14:paraId="3CD91291" w14:textId="77777777" w:rsidR="00795B9D" w:rsidRDefault="00795B9D" w:rsidP="00795B9D">
      <w:pPr>
        <w:spacing w:line="360" w:lineRule="auto"/>
      </w:pPr>
      <w:r>
        <w:t xml:space="preserve">    } </w:t>
      </w:r>
    </w:p>
    <w:p w14:paraId="6EAA0A48" w14:textId="77777777" w:rsidR="00795B9D" w:rsidRDefault="00795B9D" w:rsidP="00795B9D">
      <w:pPr>
        <w:spacing w:line="360" w:lineRule="auto"/>
      </w:pPr>
    </w:p>
    <w:p w14:paraId="0C59628C" w14:textId="77777777" w:rsidR="00795B9D" w:rsidRDefault="00795B9D" w:rsidP="00795B9D">
      <w:pPr>
        <w:spacing w:line="360" w:lineRule="auto"/>
      </w:pPr>
      <w:r>
        <w:t xml:space="preserve">    public String getNome() {</w:t>
      </w:r>
    </w:p>
    <w:p w14:paraId="5C264809" w14:textId="77777777" w:rsidR="00795B9D" w:rsidRDefault="00795B9D" w:rsidP="00795B9D">
      <w:pPr>
        <w:spacing w:line="360" w:lineRule="auto"/>
      </w:pPr>
      <w:r>
        <w:t xml:space="preserve">        return nome;</w:t>
      </w:r>
    </w:p>
    <w:p w14:paraId="43A65D6E" w14:textId="77777777" w:rsidR="00795B9D" w:rsidRDefault="00795B9D" w:rsidP="00795B9D">
      <w:pPr>
        <w:spacing w:line="360" w:lineRule="auto"/>
      </w:pPr>
      <w:r>
        <w:t xml:space="preserve">    }</w:t>
      </w:r>
    </w:p>
    <w:p w14:paraId="605B2ED5" w14:textId="77777777" w:rsidR="00795B9D" w:rsidRDefault="00795B9D" w:rsidP="00795B9D">
      <w:pPr>
        <w:spacing w:line="360" w:lineRule="auto"/>
      </w:pPr>
    </w:p>
    <w:p w14:paraId="25209479" w14:textId="77777777" w:rsidR="00795B9D" w:rsidRDefault="00795B9D" w:rsidP="00795B9D">
      <w:pPr>
        <w:spacing w:line="360" w:lineRule="auto"/>
      </w:pPr>
      <w:r>
        <w:t xml:space="preserve">    public void setNome(String nome) {</w:t>
      </w:r>
    </w:p>
    <w:p w14:paraId="6DEC996E" w14:textId="77777777" w:rsidR="00795B9D" w:rsidRDefault="00795B9D" w:rsidP="00795B9D">
      <w:pPr>
        <w:spacing w:line="360" w:lineRule="auto"/>
      </w:pPr>
      <w:r>
        <w:t xml:space="preserve">        this.nome = nome;</w:t>
      </w:r>
    </w:p>
    <w:p w14:paraId="28C708FF" w14:textId="77777777" w:rsidR="00795B9D" w:rsidRDefault="00795B9D" w:rsidP="00795B9D">
      <w:pPr>
        <w:spacing w:line="360" w:lineRule="auto"/>
      </w:pPr>
      <w:r>
        <w:t xml:space="preserve">    }</w:t>
      </w:r>
    </w:p>
    <w:p w14:paraId="76B0F82C" w14:textId="77777777" w:rsidR="00795B9D" w:rsidRDefault="00795B9D" w:rsidP="00795B9D">
      <w:pPr>
        <w:spacing w:line="360" w:lineRule="auto"/>
      </w:pPr>
      <w:r>
        <w:t>}</w:t>
      </w:r>
    </w:p>
    <w:p w14:paraId="7E2DB282" w14:textId="77777777" w:rsidR="00795B9D" w:rsidRDefault="00795B9D" w:rsidP="00795B9D">
      <w:pPr>
        <w:spacing w:line="360" w:lineRule="auto"/>
      </w:pPr>
      <w:r>
        <w:t xml:space="preserve">// Classe PessoaFisica </w:t>
      </w:r>
    </w:p>
    <w:p w14:paraId="3A260F40" w14:textId="77777777" w:rsidR="00795B9D" w:rsidRDefault="00795B9D" w:rsidP="00795B9D">
      <w:pPr>
        <w:spacing w:line="360" w:lineRule="auto"/>
      </w:pPr>
      <w:r>
        <w:t>package model;</w:t>
      </w:r>
    </w:p>
    <w:p w14:paraId="6123E4FD" w14:textId="77777777" w:rsidR="00795B9D" w:rsidRDefault="00795B9D" w:rsidP="00795B9D">
      <w:pPr>
        <w:spacing w:line="360" w:lineRule="auto"/>
      </w:pPr>
    </w:p>
    <w:p w14:paraId="3914967A" w14:textId="77777777" w:rsidR="00795B9D" w:rsidRDefault="00795B9D" w:rsidP="00795B9D">
      <w:pPr>
        <w:spacing w:line="360" w:lineRule="auto"/>
      </w:pPr>
      <w:r>
        <w:t>public class PessoaFisica extends Pessoa {</w:t>
      </w:r>
    </w:p>
    <w:p w14:paraId="65DD949E" w14:textId="77777777" w:rsidR="00795B9D" w:rsidRDefault="00795B9D" w:rsidP="00795B9D">
      <w:pPr>
        <w:spacing w:line="360" w:lineRule="auto"/>
      </w:pPr>
    </w:p>
    <w:p w14:paraId="009B6A7D" w14:textId="77777777" w:rsidR="00795B9D" w:rsidRDefault="00795B9D" w:rsidP="00795B9D">
      <w:pPr>
        <w:spacing w:line="360" w:lineRule="auto"/>
      </w:pPr>
      <w:r>
        <w:t xml:space="preserve">    private String cpf;</w:t>
      </w:r>
    </w:p>
    <w:p w14:paraId="6550DEE7" w14:textId="77777777" w:rsidR="00795B9D" w:rsidRDefault="00795B9D" w:rsidP="00795B9D">
      <w:pPr>
        <w:spacing w:line="360" w:lineRule="auto"/>
      </w:pPr>
      <w:r>
        <w:t xml:space="preserve">    private int idade;</w:t>
      </w:r>
    </w:p>
    <w:p w14:paraId="6A84252C" w14:textId="77777777" w:rsidR="00795B9D" w:rsidRDefault="00795B9D" w:rsidP="00795B9D">
      <w:pPr>
        <w:spacing w:line="360" w:lineRule="auto"/>
      </w:pPr>
    </w:p>
    <w:p w14:paraId="6A930BCF" w14:textId="77777777" w:rsidR="00795B9D" w:rsidRDefault="00795B9D" w:rsidP="00795B9D">
      <w:pPr>
        <w:spacing w:line="360" w:lineRule="auto"/>
      </w:pPr>
      <w:r>
        <w:t xml:space="preserve">    public PessoaFisica() {</w:t>
      </w:r>
    </w:p>
    <w:p w14:paraId="2638E396" w14:textId="77777777" w:rsidR="00795B9D" w:rsidRDefault="00795B9D" w:rsidP="00795B9D">
      <w:pPr>
        <w:spacing w:line="360" w:lineRule="auto"/>
      </w:pPr>
      <w:r>
        <w:t xml:space="preserve">        super();</w:t>
      </w:r>
    </w:p>
    <w:p w14:paraId="6F7FADBB" w14:textId="77777777" w:rsidR="00795B9D" w:rsidRDefault="00795B9D" w:rsidP="00795B9D">
      <w:pPr>
        <w:spacing w:line="360" w:lineRule="auto"/>
      </w:pPr>
      <w:r>
        <w:t xml:space="preserve">    }</w:t>
      </w:r>
    </w:p>
    <w:p w14:paraId="1038E0A3" w14:textId="77777777" w:rsidR="00795B9D" w:rsidRDefault="00795B9D" w:rsidP="00795B9D">
      <w:pPr>
        <w:spacing w:line="360" w:lineRule="auto"/>
      </w:pPr>
    </w:p>
    <w:p w14:paraId="710E90DF" w14:textId="77777777" w:rsidR="00795B9D" w:rsidRDefault="00795B9D" w:rsidP="00795B9D">
      <w:pPr>
        <w:spacing w:line="360" w:lineRule="auto"/>
      </w:pPr>
      <w:r>
        <w:t xml:space="preserve">    public PessoaFisica(int id, String nome, String cpf, int idade) {</w:t>
      </w:r>
    </w:p>
    <w:p w14:paraId="56D8BC0A" w14:textId="77777777" w:rsidR="00795B9D" w:rsidRDefault="00795B9D" w:rsidP="00795B9D">
      <w:pPr>
        <w:spacing w:line="360" w:lineRule="auto"/>
      </w:pPr>
      <w:r>
        <w:t xml:space="preserve">        super(id, nome);</w:t>
      </w:r>
    </w:p>
    <w:p w14:paraId="53B29D61" w14:textId="77777777" w:rsidR="00795B9D" w:rsidRDefault="00795B9D" w:rsidP="00795B9D">
      <w:pPr>
        <w:spacing w:line="360" w:lineRule="auto"/>
      </w:pPr>
      <w:r>
        <w:t xml:space="preserve">        this.cpf = cpf;</w:t>
      </w:r>
    </w:p>
    <w:p w14:paraId="064C729A" w14:textId="77777777" w:rsidR="00795B9D" w:rsidRDefault="00795B9D" w:rsidP="00795B9D">
      <w:pPr>
        <w:spacing w:line="360" w:lineRule="auto"/>
      </w:pPr>
      <w:r>
        <w:t xml:space="preserve">        this.idade = idade;</w:t>
      </w:r>
    </w:p>
    <w:p w14:paraId="3DD521B0" w14:textId="77777777" w:rsidR="00795B9D" w:rsidRDefault="00795B9D" w:rsidP="00795B9D">
      <w:pPr>
        <w:spacing w:line="360" w:lineRule="auto"/>
      </w:pPr>
      <w:r>
        <w:t xml:space="preserve">    }</w:t>
      </w:r>
    </w:p>
    <w:p w14:paraId="347A2911" w14:textId="77777777" w:rsidR="00795B9D" w:rsidRDefault="00795B9D" w:rsidP="00795B9D">
      <w:pPr>
        <w:spacing w:line="360" w:lineRule="auto"/>
      </w:pPr>
    </w:p>
    <w:p w14:paraId="4D8639A2" w14:textId="77777777" w:rsidR="00795B9D" w:rsidRDefault="00795B9D" w:rsidP="00795B9D">
      <w:pPr>
        <w:spacing w:line="360" w:lineRule="auto"/>
      </w:pPr>
      <w:r>
        <w:t xml:space="preserve">    @Override</w:t>
      </w:r>
    </w:p>
    <w:p w14:paraId="315DC821" w14:textId="77777777" w:rsidR="00795B9D" w:rsidRDefault="00795B9D" w:rsidP="00795B9D">
      <w:pPr>
        <w:spacing w:line="360" w:lineRule="auto"/>
      </w:pPr>
      <w:r>
        <w:t xml:space="preserve">    public void exibir() {</w:t>
      </w:r>
    </w:p>
    <w:p w14:paraId="75D37061" w14:textId="77777777" w:rsidR="00795B9D" w:rsidRDefault="00795B9D" w:rsidP="00795B9D">
      <w:pPr>
        <w:spacing w:line="360" w:lineRule="auto"/>
      </w:pPr>
      <w:r>
        <w:t xml:space="preserve">        super.exibir();</w:t>
      </w:r>
    </w:p>
    <w:p w14:paraId="4B8B23A3" w14:textId="77777777" w:rsidR="00795B9D" w:rsidRDefault="00795B9D" w:rsidP="00795B9D">
      <w:pPr>
        <w:spacing w:line="360" w:lineRule="auto"/>
      </w:pPr>
      <w:r>
        <w:t xml:space="preserve">        System.out.println("CPF: " + cpf);</w:t>
      </w:r>
    </w:p>
    <w:p w14:paraId="33E2FB5C" w14:textId="77777777" w:rsidR="00795B9D" w:rsidRDefault="00795B9D" w:rsidP="00795B9D">
      <w:pPr>
        <w:spacing w:line="360" w:lineRule="auto"/>
      </w:pPr>
      <w:r>
        <w:t xml:space="preserve">        System.out.println("Idade: " + idade);</w:t>
      </w:r>
    </w:p>
    <w:p w14:paraId="25D1B56A" w14:textId="77777777" w:rsidR="00795B9D" w:rsidRDefault="00795B9D" w:rsidP="00795B9D">
      <w:pPr>
        <w:spacing w:line="360" w:lineRule="auto"/>
      </w:pPr>
      <w:r>
        <w:t xml:space="preserve">    }</w:t>
      </w:r>
    </w:p>
    <w:p w14:paraId="792977CD" w14:textId="77777777" w:rsidR="00795B9D" w:rsidRDefault="00795B9D" w:rsidP="00795B9D">
      <w:pPr>
        <w:spacing w:line="360" w:lineRule="auto"/>
      </w:pPr>
    </w:p>
    <w:p w14:paraId="46E5DA93" w14:textId="77777777" w:rsidR="00795B9D" w:rsidRDefault="00795B9D" w:rsidP="00795B9D">
      <w:pPr>
        <w:spacing w:line="360" w:lineRule="auto"/>
      </w:pPr>
      <w:r>
        <w:t xml:space="preserve">    public String getCpf() {</w:t>
      </w:r>
    </w:p>
    <w:p w14:paraId="7AFF10D7" w14:textId="77777777" w:rsidR="00795B9D" w:rsidRDefault="00795B9D" w:rsidP="00795B9D">
      <w:pPr>
        <w:spacing w:line="360" w:lineRule="auto"/>
      </w:pPr>
      <w:r>
        <w:t xml:space="preserve">        return cpf;</w:t>
      </w:r>
    </w:p>
    <w:p w14:paraId="26360756" w14:textId="77777777" w:rsidR="00795B9D" w:rsidRDefault="00795B9D" w:rsidP="00795B9D">
      <w:pPr>
        <w:spacing w:line="360" w:lineRule="auto"/>
      </w:pPr>
      <w:r>
        <w:t xml:space="preserve">    }</w:t>
      </w:r>
    </w:p>
    <w:p w14:paraId="01C43235" w14:textId="77777777" w:rsidR="00795B9D" w:rsidRDefault="00795B9D" w:rsidP="00795B9D">
      <w:pPr>
        <w:spacing w:line="360" w:lineRule="auto"/>
      </w:pPr>
    </w:p>
    <w:p w14:paraId="5EC6C510" w14:textId="77777777" w:rsidR="00795B9D" w:rsidRDefault="00795B9D" w:rsidP="00795B9D">
      <w:pPr>
        <w:spacing w:line="360" w:lineRule="auto"/>
      </w:pPr>
      <w:r>
        <w:lastRenderedPageBreak/>
        <w:t xml:space="preserve">    public void setCpf(String cpf) {</w:t>
      </w:r>
    </w:p>
    <w:p w14:paraId="0A82DE4B" w14:textId="77777777" w:rsidR="00795B9D" w:rsidRDefault="00795B9D" w:rsidP="00795B9D">
      <w:pPr>
        <w:spacing w:line="360" w:lineRule="auto"/>
      </w:pPr>
      <w:r>
        <w:t xml:space="preserve">        this.cpf = cpf;</w:t>
      </w:r>
    </w:p>
    <w:p w14:paraId="5996A7CE" w14:textId="77777777" w:rsidR="00795B9D" w:rsidRDefault="00795B9D" w:rsidP="00795B9D">
      <w:pPr>
        <w:spacing w:line="360" w:lineRule="auto"/>
      </w:pPr>
      <w:r>
        <w:t xml:space="preserve">    }</w:t>
      </w:r>
    </w:p>
    <w:p w14:paraId="03B06B66" w14:textId="77777777" w:rsidR="00795B9D" w:rsidRDefault="00795B9D" w:rsidP="00795B9D">
      <w:pPr>
        <w:spacing w:line="360" w:lineRule="auto"/>
      </w:pPr>
    </w:p>
    <w:p w14:paraId="2214C833" w14:textId="77777777" w:rsidR="00795B9D" w:rsidRDefault="00795B9D" w:rsidP="00795B9D">
      <w:pPr>
        <w:spacing w:line="360" w:lineRule="auto"/>
      </w:pPr>
      <w:r>
        <w:t xml:space="preserve">    public int getIdade() {</w:t>
      </w:r>
    </w:p>
    <w:p w14:paraId="12512373" w14:textId="77777777" w:rsidR="00795B9D" w:rsidRDefault="00795B9D" w:rsidP="00795B9D">
      <w:pPr>
        <w:spacing w:line="360" w:lineRule="auto"/>
      </w:pPr>
      <w:r>
        <w:t xml:space="preserve">        return idade;</w:t>
      </w:r>
    </w:p>
    <w:p w14:paraId="4DC99ADD" w14:textId="77777777" w:rsidR="00795B9D" w:rsidRDefault="00795B9D" w:rsidP="00795B9D">
      <w:pPr>
        <w:spacing w:line="360" w:lineRule="auto"/>
      </w:pPr>
      <w:r>
        <w:t xml:space="preserve">    }</w:t>
      </w:r>
    </w:p>
    <w:p w14:paraId="4A46F0F1" w14:textId="77777777" w:rsidR="00795B9D" w:rsidRDefault="00795B9D" w:rsidP="00795B9D">
      <w:pPr>
        <w:spacing w:line="360" w:lineRule="auto"/>
      </w:pPr>
    </w:p>
    <w:p w14:paraId="1E963388" w14:textId="77777777" w:rsidR="00795B9D" w:rsidRDefault="00795B9D" w:rsidP="00795B9D">
      <w:pPr>
        <w:spacing w:line="360" w:lineRule="auto"/>
      </w:pPr>
      <w:r>
        <w:t xml:space="preserve">    public void setIdade(int idade) {</w:t>
      </w:r>
    </w:p>
    <w:p w14:paraId="0343A40E" w14:textId="77777777" w:rsidR="00795B9D" w:rsidRDefault="00795B9D" w:rsidP="00795B9D">
      <w:pPr>
        <w:spacing w:line="360" w:lineRule="auto"/>
      </w:pPr>
      <w:r>
        <w:t xml:space="preserve">        this.idade = idade;</w:t>
      </w:r>
    </w:p>
    <w:p w14:paraId="54F950AD" w14:textId="77777777" w:rsidR="00795B9D" w:rsidRDefault="00795B9D" w:rsidP="00795B9D">
      <w:pPr>
        <w:spacing w:line="360" w:lineRule="auto"/>
      </w:pPr>
      <w:r>
        <w:t xml:space="preserve">    }</w:t>
      </w:r>
    </w:p>
    <w:p w14:paraId="7B98E167" w14:textId="77777777" w:rsidR="00795B9D" w:rsidRDefault="00795B9D" w:rsidP="00795B9D">
      <w:pPr>
        <w:spacing w:line="360" w:lineRule="auto"/>
      </w:pPr>
      <w:r>
        <w:t>}</w:t>
      </w:r>
    </w:p>
    <w:p w14:paraId="330C141F" w14:textId="77777777" w:rsidR="00795B9D" w:rsidRDefault="00795B9D" w:rsidP="00795B9D">
      <w:pPr>
        <w:spacing w:line="360" w:lineRule="auto"/>
      </w:pPr>
    </w:p>
    <w:p w14:paraId="716CABB8" w14:textId="77777777" w:rsidR="00795B9D" w:rsidRDefault="00795B9D" w:rsidP="00795B9D">
      <w:pPr>
        <w:spacing w:line="360" w:lineRule="auto"/>
      </w:pPr>
      <w:r>
        <w:t>// Classe PessoaJuridica</w:t>
      </w:r>
    </w:p>
    <w:p w14:paraId="7104B677" w14:textId="77777777" w:rsidR="00795B9D" w:rsidRDefault="00795B9D" w:rsidP="00795B9D">
      <w:pPr>
        <w:spacing w:line="360" w:lineRule="auto"/>
      </w:pPr>
      <w:r>
        <w:t>package model;</w:t>
      </w:r>
    </w:p>
    <w:p w14:paraId="5CD8E08D" w14:textId="77777777" w:rsidR="00795B9D" w:rsidRDefault="00795B9D" w:rsidP="00795B9D">
      <w:pPr>
        <w:spacing w:line="360" w:lineRule="auto"/>
      </w:pPr>
    </w:p>
    <w:p w14:paraId="072B5BAA" w14:textId="77777777" w:rsidR="00795B9D" w:rsidRDefault="00795B9D" w:rsidP="00795B9D">
      <w:pPr>
        <w:spacing w:line="360" w:lineRule="auto"/>
      </w:pPr>
      <w:r>
        <w:t>public class PessoaJuridica extends Pessoa {</w:t>
      </w:r>
    </w:p>
    <w:p w14:paraId="25684574" w14:textId="77777777" w:rsidR="00795B9D" w:rsidRDefault="00795B9D" w:rsidP="00795B9D">
      <w:pPr>
        <w:spacing w:line="360" w:lineRule="auto"/>
      </w:pPr>
    </w:p>
    <w:p w14:paraId="2C3D2B90" w14:textId="77777777" w:rsidR="00795B9D" w:rsidRDefault="00795B9D" w:rsidP="00795B9D">
      <w:pPr>
        <w:spacing w:line="360" w:lineRule="auto"/>
      </w:pPr>
      <w:r>
        <w:t xml:space="preserve">    private String cnpj;</w:t>
      </w:r>
    </w:p>
    <w:p w14:paraId="41BD0489" w14:textId="77777777" w:rsidR="00795B9D" w:rsidRDefault="00795B9D" w:rsidP="00795B9D">
      <w:pPr>
        <w:spacing w:line="360" w:lineRule="auto"/>
      </w:pPr>
    </w:p>
    <w:p w14:paraId="0B63D1B7" w14:textId="77777777" w:rsidR="00795B9D" w:rsidRDefault="00795B9D" w:rsidP="00795B9D">
      <w:pPr>
        <w:spacing w:line="360" w:lineRule="auto"/>
      </w:pPr>
      <w:r>
        <w:t xml:space="preserve">    public PessoaJuridica() {</w:t>
      </w:r>
    </w:p>
    <w:p w14:paraId="0F711A12" w14:textId="77777777" w:rsidR="00795B9D" w:rsidRDefault="00795B9D" w:rsidP="00795B9D">
      <w:pPr>
        <w:spacing w:line="360" w:lineRule="auto"/>
      </w:pPr>
      <w:r>
        <w:t xml:space="preserve">        super();</w:t>
      </w:r>
    </w:p>
    <w:p w14:paraId="0101EE0C" w14:textId="77777777" w:rsidR="00795B9D" w:rsidRDefault="00795B9D" w:rsidP="00795B9D">
      <w:pPr>
        <w:spacing w:line="360" w:lineRule="auto"/>
      </w:pPr>
      <w:r>
        <w:t xml:space="preserve">    }</w:t>
      </w:r>
    </w:p>
    <w:p w14:paraId="4215FD1A" w14:textId="77777777" w:rsidR="00795B9D" w:rsidRDefault="00795B9D" w:rsidP="00795B9D">
      <w:pPr>
        <w:spacing w:line="360" w:lineRule="auto"/>
      </w:pPr>
    </w:p>
    <w:p w14:paraId="609BB7DE" w14:textId="77777777" w:rsidR="00795B9D" w:rsidRDefault="00795B9D" w:rsidP="00795B9D">
      <w:pPr>
        <w:spacing w:line="360" w:lineRule="auto"/>
      </w:pPr>
      <w:r>
        <w:t xml:space="preserve">    public PessoaJuridica(int id, String nome, String cnpj) {</w:t>
      </w:r>
    </w:p>
    <w:p w14:paraId="50E9BAC1" w14:textId="77777777" w:rsidR="00795B9D" w:rsidRDefault="00795B9D" w:rsidP="00795B9D">
      <w:pPr>
        <w:spacing w:line="360" w:lineRule="auto"/>
      </w:pPr>
      <w:r>
        <w:t xml:space="preserve">        super(id, nome);</w:t>
      </w:r>
    </w:p>
    <w:p w14:paraId="31AE68AA" w14:textId="77777777" w:rsidR="00795B9D" w:rsidRDefault="00795B9D" w:rsidP="00795B9D">
      <w:pPr>
        <w:spacing w:line="360" w:lineRule="auto"/>
      </w:pPr>
      <w:r>
        <w:t xml:space="preserve">        this.cnpj = cnpj;</w:t>
      </w:r>
    </w:p>
    <w:p w14:paraId="0AF2007A" w14:textId="77777777" w:rsidR="00795B9D" w:rsidRDefault="00795B9D" w:rsidP="00795B9D">
      <w:pPr>
        <w:spacing w:line="360" w:lineRule="auto"/>
      </w:pPr>
      <w:r>
        <w:lastRenderedPageBreak/>
        <w:t xml:space="preserve">    }</w:t>
      </w:r>
    </w:p>
    <w:p w14:paraId="0108FD13" w14:textId="77777777" w:rsidR="00795B9D" w:rsidRDefault="00795B9D" w:rsidP="00795B9D">
      <w:pPr>
        <w:spacing w:line="360" w:lineRule="auto"/>
      </w:pPr>
    </w:p>
    <w:p w14:paraId="50E17095" w14:textId="77777777" w:rsidR="00795B9D" w:rsidRDefault="00795B9D" w:rsidP="00795B9D">
      <w:pPr>
        <w:spacing w:line="360" w:lineRule="auto"/>
      </w:pPr>
      <w:r>
        <w:t xml:space="preserve">    @Override</w:t>
      </w:r>
    </w:p>
    <w:p w14:paraId="73A8E42F" w14:textId="77777777" w:rsidR="00795B9D" w:rsidRDefault="00795B9D" w:rsidP="00795B9D">
      <w:pPr>
        <w:spacing w:line="360" w:lineRule="auto"/>
      </w:pPr>
      <w:r>
        <w:t xml:space="preserve">    public void exibir() {</w:t>
      </w:r>
    </w:p>
    <w:p w14:paraId="3146E57F" w14:textId="77777777" w:rsidR="00795B9D" w:rsidRDefault="00795B9D" w:rsidP="00795B9D">
      <w:pPr>
        <w:spacing w:line="360" w:lineRule="auto"/>
      </w:pPr>
      <w:r>
        <w:t xml:space="preserve">        super.exibir();</w:t>
      </w:r>
    </w:p>
    <w:p w14:paraId="07DF0DE2" w14:textId="77777777" w:rsidR="00795B9D" w:rsidRDefault="00795B9D" w:rsidP="00795B9D">
      <w:pPr>
        <w:spacing w:line="360" w:lineRule="auto"/>
      </w:pPr>
      <w:r>
        <w:t xml:space="preserve">        System.out.println("CNPJ: " + cnpj);</w:t>
      </w:r>
    </w:p>
    <w:p w14:paraId="13245B4A" w14:textId="77777777" w:rsidR="00795B9D" w:rsidRDefault="00795B9D" w:rsidP="00795B9D">
      <w:pPr>
        <w:spacing w:line="360" w:lineRule="auto"/>
      </w:pPr>
      <w:r>
        <w:t xml:space="preserve">    }</w:t>
      </w:r>
    </w:p>
    <w:p w14:paraId="74CEE498" w14:textId="77777777" w:rsidR="00795B9D" w:rsidRDefault="00795B9D" w:rsidP="00795B9D">
      <w:pPr>
        <w:spacing w:line="360" w:lineRule="auto"/>
      </w:pPr>
    </w:p>
    <w:p w14:paraId="40249CB2" w14:textId="77777777" w:rsidR="00795B9D" w:rsidRDefault="00795B9D" w:rsidP="00795B9D">
      <w:pPr>
        <w:spacing w:line="360" w:lineRule="auto"/>
      </w:pPr>
      <w:r>
        <w:t xml:space="preserve">    public String getCnpj() {</w:t>
      </w:r>
    </w:p>
    <w:p w14:paraId="579C2DB5" w14:textId="77777777" w:rsidR="00795B9D" w:rsidRDefault="00795B9D" w:rsidP="00795B9D">
      <w:pPr>
        <w:spacing w:line="360" w:lineRule="auto"/>
      </w:pPr>
      <w:r>
        <w:t xml:space="preserve">        return cnpj;</w:t>
      </w:r>
    </w:p>
    <w:p w14:paraId="1D9258D0" w14:textId="77777777" w:rsidR="00795B9D" w:rsidRDefault="00795B9D" w:rsidP="00795B9D">
      <w:pPr>
        <w:spacing w:line="360" w:lineRule="auto"/>
      </w:pPr>
      <w:r>
        <w:t xml:space="preserve">    }</w:t>
      </w:r>
    </w:p>
    <w:p w14:paraId="1265F829" w14:textId="77777777" w:rsidR="00795B9D" w:rsidRDefault="00795B9D" w:rsidP="00795B9D">
      <w:pPr>
        <w:spacing w:line="360" w:lineRule="auto"/>
      </w:pPr>
    </w:p>
    <w:p w14:paraId="6CEDF324" w14:textId="77777777" w:rsidR="00795B9D" w:rsidRDefault="00795B9D" w:rsidP="00795B9D">
      <w:pPr>
        <w:spacing w:line="360" w:lineRule="auto"/>
      </w:pPr>
      <w:r>
        <w:t xml:space="preserve">    public void setCnpj(String cnpj) {</w:t>
      </w:r>
    </w:p>
    <w:p w14:paraId="7F959965" w14:textId="77777777" w:rsidR="00795B9D" w:rsidRDefault="00795B9D" w:rsidP="00795B9D">
      <w:pPr>
        <w:spacing w:line="360" w:lineRule="auto"/>
      </w:pPr>
      <w:r>
        <w:t xml:space="preserve">        this.cnpj = cnpj;</w:t>
      </w:r>
    </w:p>
    <w:p w14:paraId="292AB87F" w14:textId="77777777" w:rsidR="00795B9D" w:rsidRDefault="00795B9D" w:rsidP="00795B9D">
      <w:pPr>
        <w:spacing w:line="360" w:lineRule="auto"/>
      </w:pPr>
      <w:r>
        <w:t xml:space="preserve">    }</w:t>
      </w:r>
    </w:p>
    <w:p w14:paraId="66F49CE7" w14:textId="77777777" w:rsidR="00795B9D" w:rsidRDefault="00795B9D" w:rsidP="00795B9D">
      <w:pPr>
        <w:spacing w:line="360" w:lineRule="auto"/>
      </w:pPr>
      <w:r>
        <w:t>}</w:t>
      </w:r>
    </w:p>
    <w:p w14:paraId="51342FAB" w14:textId="77777777" w:rsidR="00795B9D" w:rsidRDefault="00795B9D" w:rsidP="00795B9D">
      <w:pPr>
        <w:spacing w:line="360" w:lineRule="auto"/>
      </w:pPr>
      <w:r>
        <w:t>// Classe PessoaFisicaRepo</w:t>
      </w:r>
    </w:p>
    <w:p w14:paraId="5A15A696" w14:textId="77777777" w:rsidR="00795B9D" w:rsidRDefault="00795B9D" w:rsidP="00795B9D">
      <w:pPr>
        <w:spacing w:line="360" w:lineRule="auto"/>
      </w:pPr>
      <w:r>
        <w:t>package model;</w:t>
      </w:r>
    </w:p>
    <w:p w14:paraId="0BA49ED0" w14:textId="77777777" w:rsidR="00795B9D" w:rsidRDefault="00795B9D" w:rsidP="00795B9D">
      <w:pPr>
        <w:spacing w:line="360" w:lineRule="auto"/>
      </w:pPr>
    </w:p>
    <w:p w14:paraId="456D4EA1" w14:textId="77777777" w:rsidR="00795B9D" w:rsidRDefault="00795B9D" w:rsidP="00795B9D">
      <w:pPr>
        <w:spacing w:line="360" w:lineRule="auto"/>
      </w:pPr>
      <w:r>
        <w:t>import java.util.ArrayList;</w:t>
      </w:r>
    </w:p>
    <w:p w14:paraId="0D6E51C1" w14:textId="77777777" w:rsidR="00795B9D" w:rsidRDefault="00795B9D" w:rsidP="00795B9D">
      <w:pPr>
        <w:spacing w:line="360" w:lineRule="auto"/>
      </w:pPr>
      <w:r>
        <w:t>import java.io.*;</w:t>
      </w:r>
    </w:p>
    <w:p w14:paraId="5C4315BB" w14:textId="77777777" w:rsidR="00795B9D" w:rsidRDefault="00795B9D" w:rsidP="00795B9D">
      <w:pPr>
        <w:spacing w:line="360" w:lineRule="auto"/>
      </w:pPr>
    </w:p>
    <w:p w14:paraId="14A57EC1" w14:textId="77777777" w:rsidR="00795B9D" w:rsidRDefault="00795B9D" w:rsidP="00795B9D">
      <w:pPr>
        <w:spacing w:line="360" w:lineRule="auto"/>
      </w:pPr>
      <w:r>
        <w:t>public class PessoaFisicaRepo {</w:t>
      </w:r>
    </w:p>
    <w:p w14:paraId="2BFC6118" w14:textId="77777777" w:rsidR="00795B9D" w:rsidRDefault="00795B9D" w:rsidP="00795B9D">
      <w:pPr>
        <w:spacing w:line="360" w:lineRule="auto"/>
      </w:pPr>
    </w:p>
    <w:p w14:paraId="0C25AB4A" w14:textId="77777777" w:rsidR="00795B9D" w:rsidRDefault="00795B9D" w:rsidP="00795B9D">
      <w:pPr>
        <w:spacing w:line="360" w:lineRule="auto"/>
      </w:pPr>
      <w:r>
        <w:t xml:space="preserve">    private ArrayList&lt;PessoaFisica&gt; pessoas = new ArrayList&lt;&gt;();</w:t>
      </w:r>
    </w:p>
    <w:p w14:paraId="1C28F9FF" w14:textId="77777777" w:rsidR="00795B9D" w:rsidRDefault="00795B9D" w:rsidP="00795B9D">
      <w:pPr>
        <w:spacing w:line="360" w:lineRule="auto"/>
      </w:pPr>
    </w:p>
    <w:p w14:paraId="6B0B6362" w14:textId="77777777" w:rsidR="00795B9D" w:rsidRDefault="00795B9D" w:rsidP="00795B9D">
      <w:pPr>
        <w:spacing w:line="360" w:lineRule="auto"/>
      </w:pPr>
      <w:r>
        <w:t xml:space="preserve">    public void inserir(PessoaFisica pf) {</w:t>
      </w:r>
    </w:p>
    <w:p w14:paraId="2EF085D6" w14:textId="77777777" w:rsidR="00795B9D" w:rsidRDefault="00795B9D" w:rsidP="00795B9D">
      <w:pPr>
        <w:spacing w:line="360" w:lineRule="auto"/>
      </w:pPr>
      <w:r>
        <w:lastRenderedPageBreak/>
        <w:t xml:space="preserve">        pessoas.add(pf);</w:t>
      </w:r>
    </w:p>
    <w:p w14:paraId="5C4B377C" w14:textId="77777777" w:rsidR="00795B9D" w:rsidRDefault="00795B9D" w:rsidP="00795B9D">
      <w:pPr>
        <w:spacing w:line="360" w:lineRule="auto"/>
      </w:pPr>
      <w:r>
        <w:t xml:space="preserve">    }</w:t>
      </w:r>
    </w:p>
    <w:p w14:paraId="4C9C7A98" w14:textId="77777777" w:rsidR="00795B9D" w:rsidRDefault="00795B9D" w:rsidP="00795B9D">
      <w:pPr>
        <w:spacing w:line="360" w:lineRule="auto"/>
      </w:pPr>
    </w:p>
    <w:p w14:paraId="2A17FE4C" w14:textId="77777777" w:rsidR="00795B9D" w:rsidRDefault="00795B9D" w:rsidP="00795B9D">
      <w:pPr>
        <w:spacing w:line="360" w:lineRule="auto"/>
      </w:pPr>
      <w:r>
        <w:t xml:space="preserve">    public void alterar(PessoaFisica pf) {</w:t>
      </w:r>
    </w:p>
    <w:p w14:paraId="758384B8" w14:textId="77777777" w:rsidR="00795B9D" w:rsidRDefault="00795B9D" w:rsidP="00795B9D">
      <w:pPr>
        <w:spacing w:line="360" w:lineRule="auto"/>
      </w:pPr>
      <w:r>
        <w:t xml:space="preserve">        for (int i = 0; i &lt; pessoas.size(); i++) {</w:t>
      </w:r>
    </w:p>
    <w:p w14:paraId="51878240" w14:textId="77777777" w:rsidR="00795B9D" w:rsidRDefault="00795B9D" w:rsidP="00795B9D">
      <w:pPr>
        <w:spacing w:line="360" w:lineRule="auto"/>
      </w:pPr>
      <w:r>
        <w:t xml:space="preserve">            if (pessoas.get(i).getId() == pf.getId()) {</w:t>
      </w:r>
    </w:p>
    <w:p w14:paraId="569CB162" w14:textId="77777777" w:rsidR="00795B9D" w:rsidRDefault="00795B9D" w:rsidP="00795B9D">
      <w:pPr>
        <w:spacing w:line="360" w:lineRule="auto"/>
      </w:pPr>
      <w:r>
        <w:t xml:space="preserve">                pessoas.set(i, pf);</w:t>
      </w:r>
    </w:p>
    <w:p w14:paraId="544DD82A" w14:textId="77777777" w:rsidR="00795B9D" w:rsidRDefault="00795B9D" w:rsidP="00795B9D">
      <w:pPr>
        <w:spacing w:line="360" w:lineRule="auto"/>
      </w:pPr>
      <w:r>
        <w:t xml:space="preserve">                return;</w:t>
      </w:r>
    </w:p>
    <w:p w14:paraId="496A9BBF" w14:textId="77777777" w:rsidR="00795B9D" w:rsidRDefault="00795B9D" w:rsidP="00795B9D">
      <w:pPr>
        <w:spacing w:line="360" w:lineRule="auto"/>
      </w:pPr>
      <w:r>
        <w:t xml:space="preserve">            }</w:t>
      </w:r>
    </w:p>
    <w:p w14:paraId="19E5DC16" w14:textId="77777777" w:rsidR="00795B9D" w:rsidRDefault="00795B9D" w:rsidP="00795B9D">
      <w:pPr>
        <w:spacing w:line="360" w:lineRule="auto"/>
      </w:pPr>
      <w:r>
        <w:t xml:space="preserve">        }</w:t>
      </w:r>
    </w:p>
    <w:p w14:paraId="2238E879" w14:textId="77777777" w:rsidR="00795B9D" w:rsidRDefault="00795B9D" w:rsidP="00795B9D">
      <w:pPr>
        <w:spacing w:line="360" w:lineRule="auto"/>
      </w:pPr>
      <w:r>
        <w:t xml:space="preserve">    }</w:t>
      </w:r>
    </w:p>
    <w:p w14:paraId="7C3B316F" w14:textId="77777777" w:rsidR="00795B9D" w:rsidRDefault="00795B9D" w:rsidP="00795B9D">
      <w:pPr>
        <w:spacing w:line="360" w:lineRule="auto"/>
      </w:pPr>
    </w:p>
    <w:p w14:paraId="05E47A78" w14:textId="77777777" w:rsidR="00795B9D" w:rsidRDefault="00795B9D" w:rsidP="00795B9D">
      <w:pPr>
        <w:spacing w:line="360" w:lineRule="auto"/>
      </w:pPr>
      <w:r>
        <w:t xml:space="preserve">    public void excluir(int id) {</w:t>
      </w:r>
    </w:p>
    <w:p w14:paraId="293B0CE9" w14:textId="77777777" w:rsidR="00795B9D" w:rsidRDefault="00795B9D" w:rsidP="00795B9D">
      <w:pPr>
        <w:spacing w:line="360" w:lineRule="auto"/>
      </w:pPr>
      <w:r>
        <w:t xml:space="preserve">        pessoas.removeIf(p -&gt; p.getId() == id);</w:t>
      </w:r>
    </w:p>
    <w:p w14:paraId="596B0CC7" w14:textId="77777777" w:rsidR="00795B9D" w:rsidRDefault="00795B9D" w:rsidP="00795B9D">
      <w:pPr>
        <w:spacing w:line="360" w:lineRule="auto"/>
      </w:pPr>
      <w:r>
        <w:t xml:space="preserve">    }</w:t>
      </w:r>
    </w:p>
    <w:p w14:paraId="7AD608BA" w14:textId="77777777" w:rsidR="00795B9D" w:rsidRDefault="00795B9D" w:rsidP="00795B9D">
      <w:pPr>
        <w:spacing w:line="360" w:lineRule="auto"/>
      </w:pPr>
    </w:p>
    <w:p w14:paraId="0019D0FE" w14:textId="77777777" w:rsidR="00795B9D" w:rsidRDefault="00795B9D" w:rsidP="00795B9D">
      <w:pPr>
        <w:spacing w:line="360" w:lineRule="auto"/>
      </w:pPr>
      <w:r>
        <w:t xml:space="preserve">    public PessoaFisica obter(int id) {</w:t>
      </w:r>
    </w:p>
    <w:p w14:paraId="797358D7" w14:textId="77777777" w:rsidR="00795B9D" w:rsidRDefault="00795B9D" w:rsidP="00795B9D">
      <w:pPr>
        <w:spacing w:line="360" w:lineRule="auto"/>
      </w:pPr>
      <w:r>
        <w:t xml:space="preserve">        for (PessoaFisica p : pessoas) {</w:t>
      </w:r>
    </w:p>
    <w:p w14:paraId="592435A1" w14:textId="77777777" w:rsidR="00795B9D" w:rsidRDefault="00795B9D" w:rsidP="00795B9D">
      <w:pPr>
        <w:spacing w:line="360" w:lineRule="auto"/>
      </w:pPr>
      <w:r>
        <w:t xml:space="preserve">            if (p.getId() == id) {</w:t>
      </w:r>
    </w:p>
    <w:p w14:paraId="5D2A3CF9" w14:textId="77777777" w:rsidR="00795B9D" w:rsidRDefault="00795B9D" w:rsidP="00795B9D">
      <w:pPr>
        <w:spacing w:line="360" w:lineRule="auto"/>
      </w:pPr>
      <w:r>
        <w:t xml:space="preserve">                return p;</w:t>
      </w:r>
    </w:p>
    <w:p w14:paraId="38721458" w14:textId="77777777" w:rsidR="00795B9D" w:rsidRDefault="00795B9D" w:rsidP="00795B9D">
      <w:pPr>
        <w:spacing w:line="360" w:lineRule="auto"/>
      </w:pPr>
      <w:r>
        <w:t xml:space="preserve">            }</w:t>
      </w:r>
    </w:p>
    <w:p w14:paraId="0B833F6D" w14:textId="77777777" w:rsidR="00795B9D" w:rsidRDefault="00795B9D" w:rsidP="00795B9D">
      <w:pPr>
        <w:spacing w:line="360" w:lineRule="auto"/>
      </w:pPr>
      <w:r>
        <w:t xml:space="preserve">        }</w:t>
      </w:r>
    </w:p>
    <w:p w14:paraId="4524E8B4" w14:textId="77777777" w:rsidR="00795B9D" w:rsidRDefault="00795B9D" w:rsidP="00795B9D">
      <w:pPr>
        <w:spacing w:line="360" w:lineRule="auto"/>
      </w:pPr>
      <w:r>
        <w:t xml:space="preserve">        return null;</w:t>
      </w:r>
    </w:p>
    <w:p w14:paraId="34000C65" w14:textId="77777777" w:rsidR="00795B9D" w:rsidRDefault="00795B9D" w:rsidP="00795B9D">
      <w:pPr>
        <w:spacing w:line="360" w:lineRule="auto"/>
      </w:pPr>
      <w:r>
        <w:t xml:space="preserve">    }</w:t>
      </w:r>
    </w:p>
    <w:p w14:paraId="00E851B7" w14:textId="77777777" w:rsidR="00795B9D" w:rsidRDefault="00795B9D" w:rsidP="00795B9D">
      <w:pPr>
        <w:spacing w:line="360" w:lineRule="auto"/>
      </w:pPr>
    </w:p>
    <w:p w14:paraId="6B9396D8" w14:textId="77777777" w:rsidR="00795B9D" w:rsidRDefault="00795B9D" w:rsidP="00795B9D">
      <w:pPr>
        <w:spacing w:line="360" w:lineRule="auto"/>
      </w:pPr>
      <w:r>
        <w:t xml:space="preserve">    public ArrayList&lt;PessoaFisica&gt; obterTodos() {</w:t>
      </w:r>
    </w:p>
    <w:p w14:paraId="180ED39C" w14:textId="77777777" w:rsidR="00795B9D" w:rsidRDefault="00795B9D" w:rsidP="00795B9D">
      <w:pPr>
        <w:spacing w:line="360" w:lineRule="auto"/>
      </w:pPr>
      <w:r>
        <w:t xml:space="preserve">        return pessoas;</w:t>
      </w:r>
    </w:p>
    <w:p w14:paraId="0BD8BF59" w14:textId="77777777" w:rsidR="00795B9D" w:rsidRDefault="00795B9D" w:rsidP="00795B9D">
      <w:pPr>
        <w:spacing w:line="360" w:lineRule="auto"/>
      </w:pPr>
      <w:r>
        <w:lastRenderedPageBreak/>
        <w:t xml:space="preserve">    }</w:t>
      </w:r>
    </w:p>
    <w:p w14:paraId="15316B3D" w14:textId="77777777" w:rsidR="00795B9D" w:rsidRDefault="00795B9D" w:rsidP="00795B9D">
      <w:pPr>
        <w:spacing w:line="360" w:lineRule="auto"/>
      </w:pPr>
    </w:p>
    <w:p w14:paraId="23EBB597" w14:textId="77777777" w:rsidR="00795B9D" w:rsidRDefault="00795B9D" w:rsidP="00795B9D">
      <w:pPr>
        <w:spacing w:line="360" w:lineRule="auto"/>
      </w:pPr>
      <w:r>
        <w:t xml:space="preserve">    public void persistir(String nomeArquivo) throws IOException {</w:t>
      </w:r>
    </w:p>
    <w:p w14:paraId="24A21EB3" w14:textId="77777777" w:rsidR="00795B9D" w:rsidRDefault="00795B9D" w:rsidP="00795B9D">
      <w:pPr>
        <w:spacing w:line="360" w:lineRule="auto"/>
      </w:pPr>
      <w:r>
        <w:t xml:space="preserve">        FileOutputStream fos = new FileOutputStream(nomeArquivo);</w:t>
      </w:r>
    </w:p>
    <w:p w14:paraId="7A807F62" w14:textId="77777777" w:rsidR="00795B9D" w:rsidRDefault="00795B9D" w:rsidP="00795B9D">
      <w:pPr>
        <w:spacing w:line="360" w:lineRule="auto"/>
      </w:pPr>
      <w:r>
        <w:t xml:space="preserve">        ObjectOutputStream oos = new ObjectOutputStream(fos);</w:t>
      </w:r>
    </w:p>
    <w:p w14:paraId="2EA3C1F2" w14:textId="77777777" w:rsidR="00795B9D" w:rsidRDefault="00795B9D" w:rsidP="00795B9D">
      <w:pPr>
        <w:spacing w:line="360" w:lineRule="auto"/>
      </w:pPr>
      <w:r>
        <w:t xml:space="preserve">        oos.writeObject(pessoas);</w:t>
      </w:r>
    </w:p>
    <w:p w14:paraId="5B5437C1" w14:textId="77777777" w:rsidR="00795B9D" w:rsidRDefault="00795B9D" w:rsidP="00795B9D">
      <w:pPr>
        <w:spacing w:line="360" w:lineRule="auto"/>
      </w:pPr>
      <w:r>
        <w:t xml:space="preserve">        oos.close();</w:t>
      </w:r>
    </w:p>
    <w:p w14:paraId="48EBD4F5" w14:textId="77777777" w:rsidR="00795B9D" w:rsidRDefault="00795B9D" w:rsidP="00795B9D">
      <w:pPr>
        <w:spacing w:line="360" w:lineRule="auto"/>
      </w:pPr>
      <w:r>
        <w:t xml:space="preserve">    }</w:t>
      </w:r>
    </w:p>
    <w:p w14:paraId="1A559FC9" w14:textId="77777777" w:rsidR="00795B9D" w:rsidRDefault="00795B9D" w:rsidP="00795B9D">
      <w:pPr>
        <w:spacing w:line="360" w:lineRule="auto"/>
      </w:pPr>
    </w:p>
    <w:p w14:paraId="61DFA142" w14:textId="77777777" w:rsidR="00795B9D" w:rsidRDefault="00795B9D" w:rsidP="00795B9D">
      <w:pPr>
        <w:spacing w:line="360" w:lineRule="auto"/>
      </w:pPr>
      <w:r>
        <w:t xml:space="preserve">    public void recuperar(String nomeArquivo) throws IOException, ClassNotFoundException {</w:t>
      </w:r>
    </w:p>
    <w:p w14:paraId="5B3A4681" w14:textId="77777777" w:rsidR="00795B9D" w:rsidRDefault="00795B9D" w:rsidP="00795B9D">
      <w:pPr>
        <w:spacing w:line="360" w:lineRule="auto"/>
      </w:pPr>
      <w:r>
        <w:t xml:space="preserve">        FileInputStream fis = new FileInputStream(nomeArquivo);</w:t>
      </w:r>
    </w:p>
    <w:p w14:paraId="65AFA16C" w14:textId="77777777" w:rsidR="00795B9D" w:rsidRDefault="00795B9D" w:rsidP="00795B9D">
      <w:pPr>
        <w:spacing w:line="360" w:lineRule="auto"/>
      </w:pPr>
      <w:r>
        <w:t xml:space="preserve">        ObjectInputStream ois = new ObjectInputStream(fis);</w:t>
      </w:r>
    </w:p>
    <w:p w14:paraId="1DD08EEB" w14:textId="77777777" w:rsidR="00795B9D" w:rsidRDefault="00795B9D" w:rsidP="00795B9D">
      <w:pPr>
        <w:spacing w:line="360" w:lineRule="auto"/>
      </w:pPr>
      <w:r>
        <w:t xml:space="preserve">        pessoas = (ArrayList&lt;PessoaFisica&gt;) ois.readObject();</w:t>
      </w:r>
    </w:p>
    <w:p w14:paraId="65078950" w14:textId="77777777" w:rsidR="00795B9D" w:rsidRDefault="00795B9D" w:rsidP="00795B9D">
      <w:pPr>
        <w:spacing w:line="360" w:lineRule="auto"/>
      </w:pPr>
      <w:r>
        <w:t xml:space="preserve">        ois.close();</w:t>
      </w:r>
    </w:p>
    <w:p w14:paraId="6D2BA7E3" w14:textId="77777777" w:rsidR="00795B9D" w:rsidRDefault="00795B9D" w:rsidP="00795B9D">
      <w:pPr>
        <w:spacing w:line="360" w:lineRule="auto"/>
      </w:pPr>
      <w:r>
        <w:t xml:space="preserve">    }</w:t>
      </w:r>
    </w:p>
    <w:p w14:paraId="3ED4A9E6" w14:textId="77777777" w:rsidR="00795B9D" w:rsidRDefault="00795B9D" w:rsidP="00795B9D">
      <w:pPr>
        <w:spacing w:line="360" w:lineRule="auto"/>
      </w:pPr>
      <w:r>
        <w:t>}</w:t>
      </w:r>
    </w:p>
    <w:p w14:paraId="7F86AEE6" w14:textId="77777777" w:rsidR="00795B9D" w:rsidRDefault="00795B9D" w:rsidP="00795B9D">
      <w:pPr>
        <w:spacing w:line="360" w:lineRule="auto"/>
      </w:pPr>
    </w:p>
    <w:p w14:paraId="6CF09F4B" w14:textId="77777777" w:rsidR="00795B9D" w:rsidRDefault="00795B9D" w:rsidP="00795B9D">
      <w:pPr>
        <w:spacing w:line="360" w:lineRule="auto"/>
      </w:pPr>
      <w:r>
        <w:t>// Classe PessoaJuridicaRepo</w:t>
      </w:r>
    </w:p>
    <w:p w14:paraId="661BF642" w14:textId="77777777" w:rsidR="00795B9D" w:rsidRDefault="00795B9D" w:rsidP="00795B9D">
      <w:pPr>
        <w:spacing w:line="360" w:lineRule="auto"/>
      </w:pPr>
      <w:r>
        <w:t>package model;</w:t>
      </w:r>
    </w:p>
    <w:p w14:paraId="59C31F1C" w14:textId="77777777" w:rsidR="00795B9D" w:rsidRDefault="00795B9D" w:rsidP="00795B9D">
      <w:pPr>
        <w:spacing w:line="360" w:lineRule="auto"/>
      </w:pPr>
    </w:p>
    <w:p w14:paraId="2D8D6CE9" w14:textId="77777777" w:rsidR="00795B9D" w:rsidRDefault="00795B9D" w:rsidP="00795B9D">
      <w:pPr>
        <w:spacing w:line="360" w:lineRule="auto"/>
      </w:pPr>
      <w:r>
        <w:t>import java.util.ArrayList;</w:t>
      </w:r>
    </w:p>
    <w:p w14:paraId="2597E42A" w14:textId="77777777" w:rsidR="00795B9D" w:rsidRDefault="00795B9D" w:rsidP="00795B9D">
      <w:pPr>
        <w:spacing w:line="360" w:lineRule="auto"/>
      </w:pPr>
      <w:r>
        <w:t>import java.io.*;</w:t>
      </w:r>
    </w:p>
    <w:p w14:paraId="4F18D79A" w14:textId="77777777" w:rsidR="00795B9D" w:rsidRDefault="00795B9D" w:rsidP="00795B9D">
      <w:pPr>
        <w:spacing w:line="360" w:lineRule="auto"/>
      </w:pPr>
    </w:p>
    <w:p w14:paraId="07141F91" w14:textId="77777777" w:rsidR="00795B9D" w:rsidRDefault="00795B9D" w:rsidP="00795B9D">
      <w:pPr>
        <w:spacing w:line="360" w:lineRule="auto"/>
      </w:pPr>
      <w:r>
        <w:t>public class PessoaJuridicaRepo {</w:t>
      </w:r>
    </w:p>
    <w:p w14:paraId="2A0BB161" w14:textId="77777777" w:rsidR="00795B9D" w:rsidRDefault="00795B9D" w:rsidP="00795B9D">
      <w:pPr>
        <w:spacing w:line="360" w:lineRule="auto"/>
      </w:pPr>
    </w:p>
    <w:p w14:paraId="1DA09674" w14:textId="77777777" w:rsidR="00795B9D" w:rsidRDefault="00795B9D" w:rsidP="00795B9D">
      <w:pPr>
        <w:spacing w:line="360" w:lineRule="auto"/>
      </w:pPr>
      <w:r>
        <w:t xml:space="preserve">    private ArrayList&lt;PessoaJuridica&gt; pessoas = new ArrayList&lt;&gt;();</w:t>
      </w:r>
    </w:p>
    <w:p w14:paraId="34B8AD2B" w14:textId="77777777" w:rsidR="00795B9D" w:rsidRDefault="00795B9D" w:rsidP="00795B9D">
      <w:pPr>
        <w:spacing w:line="360" w:lineRule="auto"/>
      </w:pPr>
    </w:p>
    <w:p w14:paraId="2BD819F9" w14:textId="77777777" w:rsidR="00795B9D" w:rsidRDefault="00795B9D" w:rsidP="00795B9D">
      <w:pPr>
        <w:spacing w:line="360" w:lineRule="auto"/>
      </w:pPr>
      <w:r>
        <w:t xml:space="preserve">    public void inserir(PessoaJuridica pj) {</w:t>
      </w:r>
    </w:p>
    <w:p w14:paraId="1C6926A6" w14:textId="77777777" w:rsidR="00795B9D" w:rsidRDefault="00795B9D" w:rsidP="00795B9D">
      <w:pPr>
        <w:spacing w:line="360" w:lineRule="auto"/>
      </w:pPr>
      <w:r>
        <w:t xml:space="preserve">        pessoas.add(pj);</w:t>
      </w:r>
    </w:p>
    <w:p w14:paraId="08FC62D5" w14:textId="77777777" w:rsidR="00795B9D" w:rsidRDefault="00795B9D" w:rsidP="00795B9D">
      <w:pPr>
        <w:spacing w:line="360" w:lineRule="auto"/>
      </w:pPr>
      <w:r>
        <w:t xml:space="preserve">    }</w:t>
      </w:r>
    </w:p>
    <w:p w14:paraId="55684584" w14:textId="77777777" w:rsidR="00795B9D" w:rsidRDefault="00795B9D" w:rsidP="00795B9D">
      <w:pPr>
        <w:spacing w:line="360" w:lineRule="auto"/>
      </w:pPr>
    </w:p>
    <w:p w14:paraId="1C3FC560" w14:textId="77777777" w:rsidR="00795B9D" w:rsidRDefault="00795B9D" w:rsidP="00795B9D">
      <w:pPr>
        <w:spacing w:line="360" w:lineRule="auto"/>
      </w:pPr>
      <w:r>
        <w:t xml:space="preserve">    public void alterar(PessoaJuridica pj) {</w:t>
      </w:r>
    </w:p>
    <w:p w14:paraId="5583C758" w14:textId="77777777" w:rsidR="00795B9D" w:rsidRDefault="00795B9D" w:rsidP="00795B9D">
      <w:pPr>
        <w:spacing w:line="360" w:lineRule="auto"/>
      </w:pPr>
      <w:r>
        <w:t xml:space="preserve">        for (int i = 0; i &lt; pessoas.size(); i++) {</w:t>
      </w:r>
    </w:p>
    <w:p w14:paraId="3B836225" w14:textId="77777777" w:rsidR="00795B9D" w:rsidRDefault="00795B9D" w:rsidP="00795B9D">
      <w:pPr>
        <w:spacing w:line="360" w:lineRule="auto"/>
      </w:pPr>
      <w:r>
        <w:t xml:space="preserve">            if (pessoas.get(i).getId() == pj.getId()) {</w:t>
      </w:r>
    </w:p>
    <w:p w14:paraId="3A5903DA" w14:textId="77777777" w:rsidR="00795B9D" w:rsidRDefault="00795B9D" w:rsidP="00795B9D">
      <w:pPr>
        <w:spacing w:line="360" w:lineRule="auto"/>
      </w:pPr>
      <w:r>
        <w:t xml:space="preserve">                pessoas.set(i, pj);</w:t>
      </w:r>
    </w:p>
    <w:p w14:paraId="03F596F1" w14:textId="77777777" w:rsidR="00795B9D" w:rsidRDefault="00795B9D" w:rsidP="00795B9D">
      <w:pPr>
        <w:spacing w:line="360" w:lineRule="auto"/>
      </w:pPr>
      <w:r>
        <w:t xml:space="preserve">                return;</w:t>
      </w:r>
    </w:p>
    <w:p w14:paraId="7FAC5FBB" w14:textId="77777777" w:rsidR="00795B9D" w:rsidRDefault="00795B9D" w:rsidP="00795B9D">
      <w:pPr>
        <w:spacing w:line="360" w:lineRule="auto"/>
      </w:pPr>
      <w:r>
        <w:t xml:space="preserve">            }</w:t>
      </w:r>
    </w:p>
    <w:p w14:paraId="12E19461" w14:textId="77777777" w:rsidR="00795B9D" w:rsidRDefault="00795B9D" w:rsidP="00795B9D">
      <w:pPr>
        <w:spacing w:line="360" w:lineRule="auto"/>
      </w:pPr>
      <w:r>
        <w:t xml:space="preserve">        }</w:t>
      </w:r>
    </w:p>
    <w:p w14:paraId="7306020F" w14:textId="77777777" w:rsidR="00795B9D" w:rsidRDefault="00795B9D" w:rsidP="00795B9D">
      <w:pPr>
        <w:spacing w:line="360" w:lineRule="auto"/>
      </w:pPr>
      <w:r>
        <w:t xml:space="preserve">    }</w:t>
      </w:r>
    </w:p>
    <w:p w14:paraId="4889FBD3" w14:textId="77777777" w:rsidR="00795B9D" w:rsidRDefault="00795B9D" w:rsidP="00795B9D">
      <w:pPr>
        <w:spacing w:line="360" w:lineRule="auto"/>
      </w:pPr>
    </w:p>
    <w:p w14:paraId="708EA996" w14:textId="77777777" w:rsidR="00795B9D" w:rsidRDefault="00795B9D" w:rsidP="00795B9D">
      <w:pPr>
        <w:spacing w:line="360" w:lineRule="auto"/>
      </w:pPr>
      <w:r>
        <w:t xml:space="preserve">    public void excluir(int id) {</w:t>
      </w:r>
    </w:p>
    <w:p w14:paraId="2C0CDAD3" w14:textId="77777777" w:rsidR="00795B9D" w:rsidRDefault="00795B9D" w:rsidP="00795B9D">
      <w:pPr>
        <w:spacing w:line="360" w:lineRule="auto"/>
      </w:pPr>
      <w:r>
        <w:t xml:space="preserve">        pessoas.removeIf(p -&gt; p.getId() == id);</w:t>
      </w:r>
    </w:p>
    <w:p w14:paraId="0433A9E5" w14:textId="77777777" w:rsidR="00795B9D" w:rsidRDefault="00795B9D" w:rsidP="00795B9D">
      <w:pPr>
        <w:spacing w:line="360" w:lineRule="auto"/>
      </w:pPr>
      <w:r>
        <w:t xml:space="preserve">    }</w:t>
      </w:r>
    </w:p>
    <w:p w14:paraId="4D09767B" w14:textId="77777777" w:rsidR="00795B9D" w:rsidRDefault="00795B9D" w:rsidP="00795B9D">
      <w:pPr>
        <w:spacing w:line="360" w:lineRule="auto"/>
      </w:pPr>
    </w:p>
    <w:p w14:paraId="7F1320AD" w14:textId="77777777" w:rsidR="00795B9D" w:rsidRDefault="00795B9D" w:rsidP="00795B9D">
      <w:pPr>
        <w:spacing w:line="360" w:lineRule="auto"/>
      </w:pPr>
      <w:r>
        <w:t xml:space="preserve">    public PessoaJuridica obter(int id) {</w:t>
      </w:r>
    </w:p>
    <w:p w14:paraId="1BD97E71" w14:textId="77777777" w:rsidR="00795B9D" w:rsidRDefault="00795B9D" w:rsidP="00795B9D">
      <w:pPr>
        <w:spacing w:line="360" w:lineRule="auto"/>
      </w:pPr>
      <w:r>
        <w:t xml:space="preserve">        for (PessoaJuridica p : pessoas) {</w:t>
      </w:r>
    </w:p>
    <w:p w14:paraId="01D4769E" w14:textId="77777777" w:rsidR="00795B9D" w:rsidRDefault="00795B9D" w:rsidP="00795B9D">
      <w:pPr>
        <w:spacing w:line="360" w:lineRule="auto"/>
      </w:pPr>
      <w:r>
        <w:t xml:space="preserve">            if (p.getId() == id) {</w:t>
      </w:r>
    </w:p>
    <w:p w14:paraId="4ED73C67" w14:textId="77777777" w:rsidR="00795B9D" w:rsidRDefault="00795B9D" w:rsidP="00795B9D">
      <w:pPr>
        <w:spacing w:line="360" w:lineRule="auto"/>
      </w:pPr>
      <w:r>
        <w:t xml:space="preserve">                return p;</w:t>
      </w:r>
    </w:p>
    <w:p w14:paraId="32350D51" w14:textId="77777777" w:rsidR="00795B9D" w:rsidRDefault="00795B9D" w:rsidP="00795B9D">
      <w:pPr>
        <w:spacing w:line="360" w:lineRule="auto"/>
      </w:pPr>
      <w:r>
        <w:t xml:space="preserve">            }</w:t>
      </w:r>
    </w:p>
    <w:p w14:paraId="384CBB5C" w14:textId="77777777" w:rsidR="00795B9D" w:rsidRDefault="00795B9D" w:rsidP="00795B9D">
      <w:pPr>
        <w:spacing w:line="360" w:lineRule="auto"/>
      </w:pPr>
      <w:r>
        <w:t xml:space="preserve">        }</w:t>
      </w:r>
    </w:p>
    <w:p w14:paraId="72BC9794" w14:textId="77777777" w:rsidR="00795B9D" w:rsidRDefault="00795B9D" w:rsidP="00795B9D">
      <w:pPr>
        <w:spacing w:line="360" w:lineRule="auto"/>
      </w:pPr>
      <w:r>
        <w:t xml:space="preserve">        return null;</w:t>
      </w:r>
    </w:p>
    <w:p w14:paraId="480FFCD4" w14:textId="77777777" w:rsidR="00795B9D" w:rsidRDefault="00795B9D" w:rsidP="00795B9D">
      <w:pPr>
        <w:spacing w:line="360" w:lineRule="auto"/>
      </w:pPr>
      <w:r>
        <w:t xml:space="preserve">    }</w:t>
      </w:r>
    </w:p>
    <w:p w14:paraId="286338CB" w14:textId="77777777" w:rsidR="00795B9D" w:rsidRDefault="00795B9D" w:rsidP="00795B9D">
      <w:pPr>
        <w:spacing w:line="360" w:lineRule="auto"/>
      </w:pPr>
    </w:p>
    <w:p w14:paraId="01868D2E" w14:textId="77777777" w:rsidR="00795B9D" w:rsidRDefault="00795B9D" w:rsidP="00795B9D">
      <w:pPr>
        <w:spacing w:line="360" w:lineRule="auto"/>
      </w:pPr>
      <w:r>
        <w:lastRenderedPageBreak/>
        <w:t xml:space="preserve">    public ArrayList&lt;PessoaJuridica&gt; obterTodos() {</w:t>
      </w:r>
    </w:p>
    <w:p w14:paraId="21E2D17D" w14:textId="77777777" w:rsidR="00795B9D" w:rsidRDefault="00795B9D" w:rsidP="00795B9D">
      <w:pPr>
        <w:spacing w:line="360" w:lineRule="auto"/>
      </w:pPr>
      <w:r>
        <w:t xml:space="preserve">        return pessoas;</w:t>
      </w:r>
    </w:p>
    <w:p w14:paraId="158B6F99" w14:textId="77777777" w:rsidR="00795B9D" w:rsidRDefault="00795B9D" w:rsidP="00795B9D">
      <w:pPr>
        <w:spacing w:line="360" w:lineRule="auto"/>
      </w:pPr>
      <w:r>
        <w:t xml:space="preserve">    }</w:t>
      </w:r>
    </w:p>
    <w:p w14:paraId="2144EEA1" w14:textId="77777777" w:rsidR="00795B9D" w:rsidRDefault="00795B9D" w:rsidP="00795B9D">
      <w:pPr>
        <w:spacing w:line="360" w:lineRule="auto"/>
      </w:pPr>
    </w:p>
    <w:p w14:paraId="6C834E7F" w14:textId="77777777" w:rsidR="00795B9D" w:rsidRDefault="00795B9D" w:rsidP="00795B9D">
      <w:pPr>
        <w:spacing w:line="360" w:lineRule="auto"/>
      </w:pPr>
      <w:r>
        <w:t xml:space="preserve">    public void persistir(String nomeArquivo) throws IOException {</w:t>
      </w:r>
    </w:p>
    <w:p w14:paraId="04674295" w14:textId="77777777" w:rsidR="00795B9D" w:rsidRDefault="00795B9D" w:rsidP="00795B9D">
      <w:pPr>
        <w:spacing w:line="360" w:lineRule="auto"/>
      </w:pPr>
      <w:r>
        <w:t xml:space="preserve">        FileOutputStream fos = new FileOutputStream(nomeArquivo);</w:t>
      </w:r>
    </w:p>
    <w:p w14:paraId="0872014F" w14:textId="77777777" w:rsidR="00795B9D" w:rsidRDefault="00795B9D" w:rsidP="00795B9D">
      <w:pPr>
        <w:spacing w:line="360" w:lineRule="auto"/>
      </w:pPr>
      <w:r>
        <w:t xml:space="preserve">        ObjectOutputStream oos = new ObjectOutputStream(fos);</w:t>
      </w:r>
    </w:p>
    <w:p w14:paraId="18A8E980" w14:textId="77777777" w:rsidR="00795B9D" w:rsidRDefault="00795B9D" w:rsidP="00795B9D">
      <w:pPr>
        <w:spacing w:line="360" w:lineRule="auto"/>
      </w:pPr>
      <w:r>
        <w:t xml:space="preserve">        oos.writeObject(pessoas);</w:t>
      </w:r>
    </w:p>
    <w:p w14:paraId="23129703" w14:textId="77777777" w:rsidR="00795B9D" w:rsidRDefault="00795B9D" w:rsidP="00795B9D">
      <w:pPr>
        <w:spacing w:line="360" w:lineRule="auto"/>
      </w:pPr>
      <w:r>
        <w:t xml:space="preserve">        oos.close();</w:t>
      </w:r>
    </w:p>
    <w:p w14:paraId="1B381AD2" w14:textId="77777777" w:rsidR="00795B9D" w:rsidRDefault="00795B9D" w:rsidP="00795B9D">
      <w:pPr>
        <w:spacing w:line="360" w:lineRule="auto"/>
      </w:pPr>
      <w:r>
        <w:t xml:space="preserve">    }</w:t>
      </w:r>
    </w:p>
    <w:p w14:paraId="52699DC4" w14:textId="77777777" w:rsidR="00795B9D" w:rsidRDefault="00795B9D" w:rsidP="00795B9D">
      <w:pPr>
        <w:spacing w:line="360" w:lineRule="auto"/>
      </w:pPr>
    </w:p>
    <w:p w14:paraId="38D639E0" w14:textId="77777777" w:rsidR="00795B9D" w:rsidRDefault="00795B9D" w:rsidP="00795B9D">
      <w:pPr>
        <w:spacing w:line="360" w:lineRule="auto"/>
      </w:pPr>
      <w:r>
        <w:t xml:space="preserve">    public void recuperar(String nomeArquivo) throws IOException, ClassNotFoundException {</w:t>
      </w:r>
    </w:p>
    <w:p w14:paraId="0D771FC5" w14:textId="77777777" w:rsidR="00795B9D" w:rsidRDefault="00795B9D" w:rsidP="00795B9D">
      <w:pPr>
        <w:spacing w:line="360" w:lineRule="auto"/>
      </w:pPr>
      <w:r>
        <w:t xml:space="preserve">        FileInputStream fis = new FileInputStream(nomeArquivo);</w:t>
      </w:r>
    </w:p>
    <w:p w14:paraId="2E0A706E" w14:textId="77777777" w:rsidR="00795B9D" w:rsidRDefault="00795B9D" w:rsidP="00795B9D">
      <w:pPr>
        <w:spacing w:line="360" w:lineRule="auto"/>
      </w:pPr>
      <w:r>
        <w:t xml:space="preserve">        ObjectInputStream ois = new ObjectInputStream(fis);</w:t>
      </w:r>
    </w:p>
    <w:p w14:paraId="6187F7B6" w14:textId="77777777" w:rsidR="00795B9D" w:rsidRDefault="00795B9D" w:rsidP="00795B9D">
      <w:pPr>
        <w:spacing w:line="360" w:lineRule="auto"/>
      </w:pPr>
      <w:r>
        <w:t xml:space="preserve">        pessoas = (ArrayList&lt;PessoaJuridica&gt;) ois.readObject();</w:t>
      </w:r>
    </w:p>
    <w:p w14:paraId="3836F375" w14:textId="77777777" w:rsidR="00795B9D" w:rsidRDefault="00795B9D" w:rsidP="00795B9D">
      <w:pPr>
        <w:spacing w:line="360" w:lineRule="auto"/>
      </w:pPr>
      <w:r>
        <w:t xml:space="preserve">        ois.close();</w:t>
      </w:r>
    </w:p>
    <w:p w14:paraId="2F26B063" w14:textId="77777777" w:rsidR="00795B9D" w:rsidRDefault="00795B9D" w:rsidP="00795B9D">
      <w:pPr>
        <w:spacing w:line="360" w:lineRule="auto"/>
      </w:pPr>
      <w:r>
        <w:t xml:space="preserve">    }</w:t>
      </w:r>
    </w:p>
    <w:p w14:paraId="7A499A7B" w14:textId="77777777" w:rsidR="00795B9D" w:rsidRDefault="00795B9D" w:rsidP="00795B9D">
      <w:pPr>
        <w:spacing w:line="360" w:lineRule="auto"/>
      </w:pPr>
      <w:r>
        <w:t>}</w:t>
      </w:r>
    </w:p>
    <w:p w14:paraId="74B85CB0" w14:textId="77777777" w:rsidR="00795B9D" w:rsidRDefault="00795B9D" w:rsidP="00795B9D">
      <w:pPr>
        <w:spacing w:line="360" w:lineRule="auto"/>
      </w:pPr>
    </w:p>
    <w:p w14:paraId="5FC8BD74" w14:textId="77777777" w:rsidR="00795B9D" w:rsidRDefault="00795B9D" w:rsidP="00795B9D">
      <w:pPr>
        <w:spacing w:line="360" w:lineRule="auto"/>
      </w:pPr>
      <w:r>
        <w:t>// Classe CadastroPOO contém o main</w:t>
      </w:r>
    </w:p>
    <w:p w14:paraId="3318EC2D" w14:textId="77777777" w:rsidR="00AF1377" w:rsidRDefault="00AF1377" w:rsidP="00AF1377">
      <w:pPr>
        <w:spacing w:line="360" w:lineRule="auto"/>
      </w:pPr>
      <w:r>
        <w:t>import java.util.Scanner;</w:t>
      </w:r>
    </w:p>
    <w:p w14:paraId="5E293670" w14:textId="77777777" w:rsidR="00AF1377" w:rsidRDefault="00AF1377" w:rsidP="00AF1377">
      <w:pPr>
        <w:spacing w:line="360" w:lineRule="auto"/>
      </w:pPr>
      <w:r>
        <w:t>import model.*;</w:t>
      </w:r>
    </w:p>
    <w:p w14:paraId="6E1A5A73" w14:textId="77777777" w:rsidR="00AF1377" w:rsidRDefault="00AF1377" w:rsidP="00AF1377">
      <w:pPr>
        <w:spacing w:line="360" w:lineRule="auto"/>
      </w:pPr>
    </w:p>
    <w:p w14:paraId="040CDFF9" w14:textId="77777777" w:rsidR="00AF1377" w:rsidRDefault="00AF1377" w:rsidP="00AF1377">
      <w:pPr>
        <w:spacing w:line="360" w:lineRule="auto"/>
      </w:pPr>
    </w:p>
    <w:p w14:paraId="7CF90009" w14:textId="77777777" w:rsidR="00AF1377" w:rsidRDefault="00AF1377" w:rsidP="00AF1377">
      <w:pPr>
        <w:spacing w:line="360" w:lineRule="auto"/>
      </w:pPr>
      <w:r>
        <w:t>public class CadastroPOO {</w:t>
      </w:r>
    </w:p>
    <w:p w14:paraId="77835C64" w14:textId="77777777" w:rsidR="00AF1377" w:rsidRDefault="00AF1377" w:rsidP="00AF1377">
      <w:pPr>
        <w:spacing w:line="360" w:lineRule="auto"/>
      </w:pPr>
    </w:p>
    <w:p w14:paraId="057C63BD" w14:textId="77777777" w:rsidR="00AF1377" w:rsidRDefault="00AF1377" w:rsidP="00AF1377">
      <w:pPr>
        <w:spacing w:line="360" w:lineRule="auto"/>
      </w:pPr>
      <w:r>
        <w:lastRenderedPageBreak/>
        <w:t xml:space="preserve">    public static void main(String[] args) {</w:t>
      </w:r>
    </w:p>
    <w:p w14:paraId="100B036F" w14:textId="77777777" w:rsidR="00AF1377" w:rsidRDefault="00AF1377" w:rsidP="00AF1377">
      <w:pPr>
        <w:spacing w:line="360" w:lineRule="auto"/>
      </w:pPr>
    </w:p>
    <w:p w14:paraId="118F6E87" w14:textId="77777777" w:rsidR="00AF1377" w:rsidRDefault="00AF1377" w:rsidP="00AF1377">
      <w:pPr>
        <w:spacing w:line="360" w:lineRule="auto"/>
      </w:pPr>
      <w:r>
        <w:t xml:space="preserve">        // Procedimento 1</w:t>
      </w:r>
    </w:p>
    <w:p w14:paraId="468FE32C" w14:textId="77777777" w:rsidR="00AF1377" w:rsidRDefault="00AF1377" w:rsidP="00AF1377">
      <w:pPr>
        <w:spacing w:line="360" w:lineRule="auto"/>
      </w:pPr>
      <w:r>
        <w:t xml:space="preserve">       </w:t>
      </w:r>
    </w:p>
    <w:p w14:paraId="190AD652" w14:textId="77777777" w:rsidR="00AF1377" w:rsidRDefault="00AF1377" w:rsidP="00AF1377">
      <w:pPr>
        <w:spacing w:line="360" w:lineRule="auto"/>
      </w:pPr>
      <w:r>
        <w:t xml:space="preserve">        try {</w:t>
      </w:r>
    </w:p>
    <w:p w14:paraId="4FCCB844" w14:textId="77777777" w:rsidR="00AF1377" w:rsidRDefault="00AF1377" w:rsidP="00AF1377">
      <w:pPr>
        <w:spacing w:line="360" w:lineRule="auto"/>
      </w:pPr>
      <w:r>
        <w:t xml:space="preserve">            </w:t>
      </w:r>
    </w:p>
    <w:p w14:paraId="7BC5F68B" w14:textId="77777777" w:rsidR="00AF1377" w:rsidRDefault="00AF1377" w:rsidP="00AF1377">
      <w:pPr>
        <w:spacing w:line="360" w:lineRule="auto"/>
      </w:pPr>
      <w:r>
        <w:t xml:space="preserve">            System.out.println("Dados de Pessoa Fisica Armazenados.");</w:t>
      </w:r>
    </w:p>
    <w:p w14:paraId="74903DA3" w14:textId="77777777" w:rsidR="00AF1377" w:rsidRDefault="00AF1377" w:rsidP="00AF1377">
      <w:pPr>
        <w:spacing w:line="360" w:lineRule="auto"/>
      </w:pPr>
      <w:r>
        <w:t xml:space="preserve">            System.out.println("Dados de Pessoa Fisica Recuperados.");</w:t>
      </w:r>
    </w:p>
    <w:p w14:paraId="5C997BE4" w14:textId="77777777" w:rsidR="00AF1377" w:rsidRDefault="00AF1377" w:rsidP="00AF1377">
      <w:pPr>
        <w:spacing w:line="360" w:lineRule="auto"/>
      </w:pPr>
    </w:p>
    <w:p w14:paraId="0732C667" w14:textId="77777777" w:rsidR="00AF1377" w:rsidRDefault="00AF1377" w:rsidP="00AF1377">
      <w:pPr>
        <w:spacing w:line="360" w:lineRule="auto"/>
      </w:pPr>
      <w:r>
        <w:t xml:space="preserve">            PessoaFisicaRepo repo1 = new PessoaFisicaRepo();</w:t>
      </w:r>
    </w:p>
    <w:p w14:paraId="41F21876" w14:textId="77777777" w:rsidR="00AF1377" w:rsidRDefault="00AF1377" w:rsidP="00AF1377">
      <w:pPr>
        <w:spacing w:line="360" w:lineRule="auto"/>
      </w:pPr>
      <w:r>
        <w:t xml:space="preserve">            repo1.inserir(new PessoaFisica(1, "Ana", "11111111111", 25));</w:t>
      </w:r>
    </w:p>
    <w:p w14:paraId="7FA145CC" w14:textId="77777777" w:rsidR="00AF1377" w:rsidRDefault="00AF1377" w:rsidP="00AF1377">
      <w:pPr>
        <w:spacing w:line="360" w:lineRule="auto"/>
      </w:pPr>
      <w:r>
        <w:t xml:space="preserve">            repo1.inserir(new PessoaFisica(2, "Carlos", "22222222222", 52));</w:t>
      </w:r>
    </w:p>
    <w:p w14:paraId="68FFA8A1" w14:textId="77777777" w:rsidR="00AF1377" w:rsidRDefault="00AF1377" w:rsidP="00AF1377">
      <w:pPr>
        <w:spacing w:line="360" w:lineRule="auto"/>
      </w:pPr>
      <w:r>
        <w:t xml:space="preserve">            repo1.persistir("pessoasFisicas.dat");</w:t>
      </w:r>
    </w:p>
    <w:p w14:paraId="32F51CB4" w14:textId="77777777" w:rsidR="00AF1377" w:rsidRDefault="00AF1377" w:rsidP="00AF1377">
      <w:pPr>
        <w:spacing w:line="360" w:lineRule="auto"/>
      </w:pPr>
    </w:p>
    <w:p w14:paraId="005AF4AB" w14:textId="77777777" w:rsidR="00AF1377" w:rsidRDefault="00AF1377" w:rsidP="00AF1377">
      <w:pPr>
        <w:spacing w:line="360" w:lineRule="auto"/>
      </w:pPr>
      <w:r>
        <w:t xml:space="preserve">            PessoaFisicaRepo repo2 = new PessoaFisicaRepo();</w:t>
      </w:r>
    </w:p>
    <w:p w14:paraId="3C68FE57" w14:textId="77777777" w:rsidR="00AF1377" w:rsidRDefault="00AF1377" w:rsidP="00AF1377">
      <w:pPr>
        <w:spacing w:line="360" w:lineRule="auto"/>
      </w:pPr>
      <w:r>
        <w:t xml:space="preserve">            repo2.recuperar("pessoasFisicas.dat");</w:t>
      </w:r>
    </w:p>
    <w:p w14:paraId="22F22E9E" w14:textId="77777777" w:rsidR="00AF1377" w:rsidRDefault="00AF1377" w:rsidP="00AF1377">
      <w:pPr>
        <w:spacing w:line="360" w:lineRule="auto"/>
      </w:pPr>
    </w:p>
    <w:p w14:paraId="3FF3318D" w14:textId="77777777" w:rsidR="00AF1377" w:rsidRDefault="00AF1377" w:rsidP="00AF1377">
      <w:pPr>
        <w:spacing w:line="360" w:lineRule="auto"/>
      </w:pPr>
      <w:r>
        <w:t xml:space="preserve">            for (PessoaFisica pf : repo2.obterTodos()) {</w:t>
      </w:r>
    </w:p>
    <w:p w14:paraId="6FC0B301" w14:textId="77777777" w:rsidR="00AF1377" w:rsidRDefault="00AF1377" w:rsidP="00AF1377">
      <w:pPr>
        <w:spacing w:line="360" w:lineRule="auto"/>
      </w:pPr>
      <w:r>
        <w:t xml:space="preserve">                pf.exibir();</w:t>
      </w:r>
    </w:p>
    <w:p w14:paraId="4EA023D3" w14:textId="77777777" w:rsidR="00AF1377" w:rsidRDefault="00AF1377" w:rsidP="00AF1377">
      <w:pPr>
        <w:spacing w:line="360" w:lineRule="auto"/>
      </w:pPr>
      <w:r>
        <w:t xml:space="preserve">            }</w:t>
      </w:r>
    </w:p>
    <w:p w14:paraId="708B363B" w14:textId="77777777" w:rsidR="00AF1377" w:rsidRDefault="00AF1377" w:rsidP="00AF1377">
      <w:pPr>
        <w:spacing w:line="360" w:lineRule="auto"/>
      </w:pPr>
      <w:r>
        <w:t xml:space="preserve">            </w:t>
      </w:r>
    </w:p>
    <w:p w14:paraId="27AC7ACF" w14:textId="77777777" w:rsidR="00AF1377" w:rsidRDefault="00AF1377" w:rsidP="00AF1377">
      <w:pPr>
        <w:spacing w:line="360" w:lineRule="auto"/>
      </w:pPr>
      <w:r>
        <w:t xml:space="preserve">            System.out.println("Dados de Pessoa Juridica Armazenados.");</w:t>
      </w:r>
    </w:p>
    <w:p w14:paraId="1EF016F7" w14:textId="77777777" w:rsidR="00AF1377" w:rsidRDefault="00AF1377" w:rsidP="00AF1377">
      <w:pPr>
        <w:spacing w:line="360" w:lineRule="auto"/>
      </w:pPr>
      <w:r>
        <w:t xml:space="preserve">            System.out.println("Dados de Pessoa Juridica Recuperados.");</w:t>
      </w:r>
    </w:p>
    <w:p w14:paraId="7BADCB4F" w14:textId="77777777" w:rsidR="00AF1377" w:rsidRDefault="00AF1377" w:rsidP="00AF1377">
      <w:pPr>
        <w:spacing w:line="360" w:lineRule="auto"/>
      </w:pPr>
    </w:p>
    <w:p w14:paraId="555D7DC6" w14:textId="77777777" w:rsidR="00AF1377" w:rsidRDefault="00AF1377" w:rsidP="00AF1377">
      <w:pPr>
        <w:spacing w:line="360" w:lineRule="auto"/>
      </w:pPr>
      <w:r>
        <w:t xml:space="preserve">            PessoaJuridicaRepo repo3 = new PessoaJuridicaRepo();</w:t>
      </w:r>
    </w:p>
    <w:p w14:paraId="7EAEFA4E" w14:textId="77777777" w:rsidR="00AF1377" w:rsidRDefault="00AF1377" w:rsidP="00AF1377">
      <w:pPr>
        <w:spacing w:line="360" w:lineRule="auto"/>
      </w:pPr>
      <w:r>
        <w:t xml:space="preserve">            repo3.inserir(new PessoaJuridica(1, "XPTO Sales", "33333333333333"));</w:t>
      </w:r>
    </w:p>
    <w:p w14:paraId="19C57953" w14:textId="77777777" w:rsidR="00AF1377" w:rsidRDefault="00AF1377" w:rsidP="00AF1377">
      <w:pPr>
        <w:spacing w:line="360" w:lineRule="auto"/>
      </w:pPr>
      <w:r>
        <w:t xml:space="preserve">            repo3.inserir(new PessoaJuridica(2, "XPTO Solutions", "44444444444444"));</w:t>
      </w:r>
    </w:p>
    <w:p w14:paraId="47CC29B6" w14:textId="77777777" w:rsidR="00AF1377" w:rsidRDefault="00AF1377" w:rsidP="00AF1377">
      <w:pPr>
        <w:spacing w:line="360" w:lineRule="auto"/>
      </w:pPr>
      <w:r>
        <w:lastRenderedPageBreak/>
        <w:t xml:space="preserve">            repo3.persistir("pessoasJuridicas.dat");</w:t>
      </w:r>
    </w:p>
    <w:p w14:paraId="7E690CAC" w14:textId="77777777" w:rsidR="00AF1377" w:rsidRDefault="00AF1377" w:rsidP="00AF1377">
      <w:pPr>
        <w:spacing w:line="360" w:lineRule="auto"/>
      </w:pPr>
    </w:p>
    <w:p w14:paraId="1F180F5C" w14:textId="77777777" w:rsidR="00AF1377" w:rsidRDefault="00AF1377" w:rsidP="00AF1377">
      <w:pPr>
        <w:spacing w:line="360" w:lineRule="auto"/>
      </w:pPr>
      <w:r>
        <w:t xml:space="preserve">            PessoaJuridicaRepo repo4 = new PessoaJuridicaRepo();</w:t>
      </w:r>
    </w:p>
    <w:p w14:paraId="7911ED0C" w14:textId="77777777" w:rsidR="00AF1377" w:rsidRDefault="00AF1377" w:rsidP="00AF1377">
      <w:pPr>
        <w:spacing w:line="360" w:lineRule="auto"/>
      </w:pPr>
      <w:r>
        <w:t xml:space="preserve">            repo4.recuperar("pessoasJuridicas.dat");</w:t>
      </w:r>
    </w:p>
    <w:p w14:paraId="3FBFE124" w14:textId="77777777" w:rsidR="00AF1377" w:rsidRDefault="00AF1377" w:rsidP="00AF1377">
      <w:pPr>
        <w:spacing w:line="360" w:lineRule="auto"/>
      </w:pPr>
    </w:p>
    <w:p w14:paraId="3F2CFE9D" w14:textId="77777777" w:rsidR="00AF1377" w:rsidRDefault="00AF1377" w:rsidP="00AF1377">
      <w:pPr>
        <w:spacing w:line="360" w:lineRule="auto"/>
      </w:pPr>
      <w:r>
        <w:t xml:space="preserve">            for (PessoaJuridica pj : repo4.obterTodos()) {</w:t>
      </w:r>
    </w:p>
    <w:p w14:paraId="3C30B363" w14:textId="77777777" w:rsidR="00AF1377" w:rsidRDefault="00AF1377" w:rsidP="00AF1377">
      <w:pPr>
        <w:spacing w:line="360" w:lineRule="auto"/>
      </w:pPr>
      <w:r>
        <w:t xml:space="preserve">                pj.exibir();</w:t>
      </w:r>
    </w:p>
    <w:p w14:paraId="335EBB73" w14:textId="77777777" w:rsidR="00AF1377" w:rsidRDefault="00AF1377" w:rsidP="00AF1377">
      <w:pPr>
        <w:spacing w:line="360" w:lineRule="auto"/>
      </w:pPr>
      <w:r>
        <w:t xml:space="preserve">            }</w:t>
      </w:r>
    </w:p>
    <w:p w14:paraId="544A067D" w14:textId="77777777" w:rsidR="00AF1377" w:rsidRDefault="00AF1377" w:rsidP="00AF1377">
      <w:pPr>
        <w:spacing w:line="360" w:lineRule="auto"/>
      </w:pPr>
    </w:p>
    <w:p w14:paraId="36E7CFD7" w14:textId="77777777" w:rsidR="00AF1377" w:rsidRDefault="00AF1377" w:rsidP="00AF1377">
      <w:pPr>
        <w:spacing w:line="360" w:lineRule="auto"/>
      </w:pPr>
      <w:r>
        <w:t xml:space="preserve">        } catch (Exception e) {</w:t>
      </w:r>
    </w:p>
    <w:p w14:paraId="761D2A31" w14:textId="77777777" w:rsidR="00AF1377" w:rsidRDefault="00AF1377" w:rsidP="00AF1377">
      <w:pPr>
        <w:spacing w:line="360" w:lineRule="auto"/>
      </w:pPr>
      <w:r>
        <w:t xml:space="preserve">            System.out.println("Erro: " + e.getMessage());</w:t>
      </w:r>
    </w:p>
    <w:p w14:paraId="57E897C1" w14:textId="77777777" w:rsidR="00AF1377" w:rsidRDefault="00AF1377" w:rsidP="00AF1377">
      <w:pPr>
        <w:spacing w:line="360" w:lineRule="auto"/>
      </w:pPr>
      <w:r>
        <w:t xml:space="preserve">        }</w:t>
      </w:r>
    </w:p>
    <w:p w14:paraId="1112ADFE" w14:textId="77777777" w:rsidR="00AF1377" w:rsidRDefault="00AF1377" w:rsidP="00AF1377">
      <w:pPr>
        <w:spacing w:line="360" w:lineRule="auto"/>
      </w:pPr>
      <w:r>
        <w:t xml:space="preserve">        </w:t>
      </w:r>
    </w:p>
    <w:p w14:paraId="14A9ABD0" w14:textId="77777777" w:rsidR="00AF1377" w:rsidRDefault="00AF1377" w:rsidP="00AF1377">
      <w:pPr>
        <w:spacing w:line="360" w:lineRule="auto"/>
      </w:pPr>
      <w:r>
        <w:t xml:space="preserve">        </w:t>
      </w:r>
    </w:p>
    <w:p w14:paraId="4C31096D" w14:textId="77777777" w:rsidR="00AF1377" w:rsidRDefault="00AF1377" w:rsidP="00AF1377">
      <w:pPr>
        <w:spacing w:line="360" w:lineRule="auto"/>
      </w:pPr>
      <w:r>
        <w:t xml:space="preserve">        </w:t>
      </w:r>
    </w:p>
    <w:p w14:paraId="104383A6" w14:textId="77777777" w:rsidR="00AF1377" w:rsidRDefault="00AF1377" w:rsidP="00AF1377">
      <w:pPr>
        <w:spacing w:line="360" w:lineRule="auto"/>
      </w:pPr>
      <w:r>
        <w:t xml:space="preserve">        </w:t>
      </w:r>
    </w:p>
    <w:p w14:paraId="091E441C" w14:textId="77777777" w:rsidR="00AF1377" w:rsidRDefault="00AF1377" w:rsidP="00AF1377">
      <w:pPr>
        <w:spacing w:line="360" w:lineRule="auto"/>
      </w:pPr>
      <w:r>
        <w:t xml:space="preserve">        </w:t>
      </w:r>
    </w:p>
    <w:p w14:paraId="6927A09D" w14:textId="77777777" w:rsidR="00AF1377" w:rsidRDefault="00AF1377" w:rsidP="00AF1377">
      <w:pPr>
        <w:spacing w:line="360" w:lineRule="auto"/>
      </w:pPr>
      <w:r>
        <w:t xml:space="preserve">    }</w:t>
      </w:r>
    </w:p>
    <w:p w14:paraId="30499AF3" w14:textId="016E31F2" w:rsidR="00795B9D" w:rsidRDefault="00AF1377" w:rsidP="00AF1377">
      <w:pPr>
        <w:spacing w:line="360" w:lineRule="auto"/>
        <w:rPr>
          <w:noProof/>
        </w:rPr>
      </w:pPr>
      <w:r>
        <w:lastRenderedPageBreak/>
        <w:t>}</w:t>
      </w:r>
      <w:r w:rsidR="009F038F" w:rsidRPr="00DF4B67">
        <w:rPr>
          <w:noProof/>
        </w:rPr>
        <w:drawing>
          <wp:inline distT="0" distB="0" distL="0" distR="0" wp14:anchorId="11E5DE36" wp14:editId="41E175BA">
            <wp:extent cx="4267200" cy="3810000"/>
            <wp:effectExtent l="0" t="0" r="0" b="0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A360B" w14:textId="159726C2" w:rsidR="00795B9D" w:rsidRDefault="009F038F" w:rsidP="00795B9D">
      <w:pPr>
        <w:spacing w:line="360" w:lineRule="auto"/>
      </w:pPr>
      <w:r w:rsidRPr="00DF4B67">
        <w:rPr>
          <w:noProof/>
        </w:rPr>
        <w:drawing>
          <wp:inline distT="0" distB="0" distL="0" distR="0" wp14:anchorId="3A8A6ABA" wp14:editId="4520C7A0">
            <wp:extent cx="3276600" cy="1733550"/>
            <wp:effectExtent l="0" t="0" r="0" b="0"/>
            <wp:docPr id="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80EB2" w14:textId="77777777" w:rsidR="005C661B" w:rsidRDefault="005C661B" w:rsidP="005C661B">
      <w:pPr>
        <w:numPr>
          <w:ilvl w:val="0"/>
          <w:numId w:val="29"/>
        </w:numPr>
        <w:spacing w:line="360" w:lineRule="auto"/>
      </w:pPr>
      <w:r>
        <w:t>Quais as vantagens e desvantagens do uso de herança?</w:t>
      </w:r>
    </w:p>
    <w:p w14:paraId="68A8C689" w14:textId="77777777" w:rsidR="00795B9D" w:rsidRDefault="00795B9D" w:rsidP="00795B9D">
      <w:pPr>
        <w:ind w:left="720"/>
      </w:pPr>
      <w:r>
        <w:t>V</w:t>
      </w:r>
      <w:r w:rsidRPr="00443BD6">
        <w:t xml:space="preserve">antagens da Herança: reutilização de código, organização hierárquica e suporte ao polimorfismo. </w:t>
      </w:r>
    </w:p>
    <w:p w14:paraId="2DD569FC" w14:textId="77777777" w:rsidR="00795B9D" w:rsidRDefault="00795B9D" w:rsidP="00795B9D">
      <w:pPr>
        <w:ind w:left="720"/>
      </w:pPr>
      <w:r w:rsidRPr="00443BD6">
        <w:t xml:space="preserve">Desvantagens: pode gerar acoplamento excessivo e rigidez estrutural. </w:t>
      </w:r>
    </w:p>
    <w:p w14:paraId="6F4FB7D2" w14:textId="77777777" w:rsidR="00795B9D" w:rsidRDefault="00795B9D" w:rsidP="00795B9D">
      <w:pPr>
        <w:spacing w:line="360" w:lineRule="auto"/>
        <w:ind w:left="720"/>
      </w:pPr>
    </w:p>
    <w:p w14:paraId="604BD3DF" w14:textId="77777777" w:rsidR="005C661B" w:rsidRDefault="005C661B" w:rsidP="005C661B">
      <w:pPr>
        <w:numPr>
          <w:ilvl w:val="0"/>
          <w:numId w:val="29"/>
        </w:numPr>
        <w:spacing w:line="360" w:lineRule="auto"/>
      </w:pPr>
      <w:r>
        <w:t>Por que a interface Serializable é necessária ao efetuar persistência em arquivos binários?</w:t>
      </w:r>
    </w:p>
    <w:p w14:paraId="580BF118" w14:textId="77777777" w:rsidR="00795B9D" w:rsidRDefault="00795B9D" w:rsidP="00795B9D">
      <w:pPr>
        <w:spacing w:line="360" w:lineRule="auto"/>
        <w:ind w:left="720"/>
      </w:pPr>
      <w:r w:rsidRPr="00443BD6">
        <w:t>Importância da Serializable: Permite que objetos sejam convertidos em bytes para armazenamento em arquivos binários.</w:t>
      </w:r>
    </w:p>
    <w:p w14:paraId="5D2D12D0" w14:textId="77777777" w:rsidR="00795B9D" w:rsidRDefault="00795B9D" w:rsidP="00795B9D">
      <w:pPr>
        <w:spacing w:line="360" w:lineRule="auto"/>
      </w:pPr>
    </w:p>
    <w:p w14:paraId="2537A163" w14:textId="77777777" w:rsidR="005C661B" w:rsidRDefault="005C661B" w:rsidP="005C661B">
      <w:pPr>
        <w:numPr>
          <w:ilvl w:val="0"/>
          <w:numId w:val="29"/>
        </w:numPr>
        <w:spacing w:line="360" w:lineRule="auto"/>
      </w:pPr>
      <w:r>
        <w:t>Como o paradigma funcional é utilizado pela API stream no Java?</w:t>
      </w:r>
    </w:p>
    <w:p w14:paraId="6237150D" w14:textId="77777777" w:rsidR="00795B9D" w:rsidRDefault="00795B9D" w:rsidP="00795B9D">
      <w:pPr>
        <w:spacing w:line="360" w:lineRule="auto"/>
        <w:ind w:left="720"/>
      </w:pPr>
      <w:r w:rsidRPr="00443BD6">
        <w:lastRenderedPageBreak/>
        <w:t>API Stream e Paradigma Funcional: A API Stream utiliza expressões lambda e operações como filter, map e forEach, permitindo processamento declarativo de coleções.</w:t>
      </w:r>
    </w:p>
    <w:p w14:paraId="762F7580" w14:textId="77777777" w:rsidR="005C661B" w:rsidRDefault="005C661B" w:rsidP="005C661B">
      <w:pPr>
        <w:numPr>
          <w:ilvl w:val="0"/>
          <w:numId w:val="29"/>
        </w:numPr>
        <w:spacing w:line="360" w:lineRule="auto"/>
      </w:pPr>
      <w:r>
        <w:t>Quando trabalhamos com Java, qual padrão de desenvolvimento é adotado na persistência de dados em arquivos?</w:t>
      </w:r>
    </w:p>
    <w:p w14:paraId="15BBB147" w14:textId="77777777" w:rsidR="00795B9D" w:rsidRDefault="003920C9" w:rsidP="00795B9D">
      <w:r>
        <w:tab/>
      </w:r>
      <w:r w:rsidR="00795B9D" w:rsidRPr="00443BD6">
        <w:t>Padrão adotado na persistência: Repository, separando a lógica de persistência da lógica de negócio. Conclusão: A prática permitiu consolidar conhecimentos fundamentais de POO, persistência em arquivos e organização de código em Java.</w:t>
      </w:r>
    </w:p>
    <w:p w14:paraId="5C8CBB58" w14:textId="77777777" w:rsidR="006252F1" w:rsidRDefault="006252F1" w:rsidP="005C661B">
      <w:pPr>
        <w:spacing w:line="360" w:lineRule="auto"/>
      </w:pPr>
    </w:p>
    <w:p w14:paraId="1DFC14E9" w14:textId="77777777" w:rsidR="008961F1" w:rsidRDefault="008961F1" w:rsidP="001B7D57">
      <w:pPr>
        <w:spacing w:line="360" w:lineRule="auto"/>
        <w:rPr>
          <w:b/>
          <w:kern w:val="28"/>
          <w:sz w:val="26"/>
        </w:rPr>
      </w:pPr>
      <w:r w:rsidRPr="008961F1">
        <w:rPr>
          <w:b/>
          <w:kern w:val="28"/>
          <w:sz w:val="26"/>
        </w:rPr>
        <w:t>2º Procedimento | Criação do Cadastro em Modo Texto</w:t>
      </w:r>
    </w:p>
    <w:p w14:paraId="6ABADE5F" w14:textId="77777777" w:rsidR="00AF1377" w:rsidRDefault="006252F1" w:rsidP="00AF1377">
      <w:pPr>
        <w:spacing w:line="360" w:lineRule="auto"/>
      </w:pPr>
      <w:r>
        <w:tab/>
      </w:r>
      <w:r w:rsidR="00AF1377">
        <w:t>import java.util.Scanner;</w:t>
      </w:r>
    </w:p>
    <w:p w14:paraId="1DF1D767" w14:textId="77777777" w:rsidR="00AF1377" w:rsidRDefault="00AF1377" w:rsidP="00AF1377">
      <w:pPr>
        <w:spacing w:line="360" w:lineRule="auto"/>
      </w:pPr>
      <w:r>
        <w:t>import model.*;</w:t>
      </w:r>
    </w:p>
    <w:p w14:paraId="61E14BAE" w14:textId="77777777" w:rsidR="00AF1377" w:rsidRDefault="00AF1377" w:rsidP="00AF1377">
      <w:pPr>
        <w:spacing w:line="360" w:lineRule="auto"/>
      </w:pPr>
    </w:p>
    <w:p w14:paraId="1B213412" w14:textId="77777777" w:rsidR="00AF1377" w:rsidRDefault="00AF1377" w:rsidP="00AF1377">
      <w:pPr>
        <w:spacing w:line="360" w:lineRule="auto"/>
      </w:pPr>
    </w:p>
    <w:p w14:paraId="63D7528E" w14:textId="77777777" w:rsidR="00AF1377" w:rsidRDefault="00AF1377" w:rsidP="00AF1377">
      <w:pPr>
        <w:spacing w:line="360" w:lineRule="auto"/>
      </w:pPr>
      <w:r>
        <w:t>public class CadastroPOO {</w:t>
      </w:r>
    </w:p>
    <w:p w14:paraId="5686FE61" w14:textId="77777777" w:rsidR="00AF1377" w:rsidRDefault="00AF1377" w:rsidP="00AF1377">
      <w:pPr>
        <w:spacing w:line="360" w:lineRule="auto"/>
      </w:pPr>
    </w:p>
    <w:p w14:paraId="13D9C58E" w14:textId="77777777" w:rsidR="00AF1377" w:rsidRDefault="00AF1377" w:rsidP="00AF1377">
      <w:pPr>
        <w:spacing w:line="360" w:lineRule="auto"/>
      </w:pPr>
      <w:r>
        <w:t xml:space="preserve">    public static void main(String[] args) {</w:t>
      </w:r>
    </w:p>
    <w:p w14:paraId="247C84CC" w14:textId="77777777" w:rsidR="00AF1377" w:rsidRDefault="00AF1377" w:rsidP="00AF1377">
      <w:pPr>
        <w:spacing w:line="360" w:lineRule="auto"/>
      </w:pPr>
      <w:r>
        <w:t xml:space="preserve">        </w:t>
      </w:r>
    </w:p>
    <w:p w14:paraId="57FF4007" w14:textId="77777777" w:rsidR="00AF1377" w:rsidRDefault="00AF1377" w:rsidP="00AF1377">
      <w:pPr>
        <w:spacing w:line="360" w:lineRule="auto"/>
      </w:pPr>
      <w:r>
        <w:t xml:space="preserve">        </w:t>
      </w:r>
    </w:p>
    <w:p w14:paraId="7648360A" w14:textId="77777777" w:rsidR="00AF1377" w:rsidRDefault="00AF1377" w:rsidP="00AF1377">
      <w:pPr>
        <w:spacing w:line="360" w:lineRule="auto"/>
      </w:pPr>
      <w:r>
        <w:t xml:space="preserve">        // Procedimento 2</w:t>
      </w:r>
    </w:p>
    <w:p w14:paraId="4B4E143E" w14:textId="77777777" w:rsidR="00AF1377" w:rsidRDefault="00AF1377" w:rsidP="00AF1377">
      <w:pPr>
        <w:spacing w:line="360" w:lineRule="auto"/>
      </w:pPr>
      <w:r>
        <w:t xml:space="preserve">        </w:t>
      </w:r>
    </w:p>
    <w:p w14:paraId="0D6B7D0C" w14:textId="77777777" w:rsidR="00AF1377" w:rsidRDefault="00AF1377" w:rsidP="00AF1377">
      <w:pPr>
        <w:spacing w:line="360" w:lineRule="auto"/>
      </w:pPr>
      <w:r>
        <w:t xml:space="preserve">                Scanner sc = new Scanner(System.in);</w:t>
      </w:r>
    </w:p>
    <w:p w14:paraId="6FA8E5C3" w14:textId="77777777" w:rsidR="00AF1377" w:rsidRDefault="00AF1377" w:rsidP="00AF1377">
      <w:pPr>
        <w:spacing w:line="360" w:lineRule="auto"/>
      </w:pPr>
    </w:p>
    <w:p w14:paraId="3D8350B8" w14:textId="77777777" w:rsidR="00AF1377" w:rsidRDefault="00AF1377" w:rsidP="00AF1377">
      <w:pPr>
        <w:spacing w:line="360" w:lineRule="auto"/>
      </w:pPr>
      <w:r>
        <w:t xml:space="preserve">        PessoaFisicaRepo repoFisica = new PessoaFisicaRepo();</w:t>
      </w:r>
    </w:p>
    <w:p w14:paraId="71BC6574" w14:textId="77777777" w:rsidR="00AF1377" w:rsidRDefault="00AF1377" w:rsidP="00AF1377">
      <w:pPr>
        <w:spacing w:line="360" w:lineRule="auto"/>
      </w:pPr>
      <w:r>
        <w:t xml:space="preserve">        PessoaJuridicaRepo repoJuridica = new PessoaJuridicaRepo();</w:t>
      </w:r>
    </w:p>
    <w:p w14:paraId="638CFF56" w14:textId="77777777" w:rsidR="00AF1377" w:rsidRDefault="00AF1377" w:rsidP="00AF1377">
      <w:pPr>
        <w:spacing w:line="360" w:lineRule="auto"/>
      </w:pPr>
    </w:p>
    <w:p w14:paraId="332C6B2C" w14:textId="77777777" w:rsidR="00AF1377" w:rsidRDefault="00AF1377" w:rsidP="00AF1377">
      <w:pPr>
        <w:spacing w:line="360" w:lineRule="auto"/>
      </w:pPr>
      <w:r>
        <w:t xml:space="preserve">        int opcao;</w:t>
      </w:r>
    </w:p>
    <w:p w14:paraId="4A184429" w14:textId="77777777" w:rsidR="00AF1377" w:rsidRDefault="00AF1377" w:rsidP="00AF1377">
      <w:pPr>
        <w:spacing w:line="360" w:lineRule="auto"/>
      </w:pPr>
    </w:p>
    <w:p w14:paraId="1FFBB62F" w14:textId="77777777" w:rsidR="00AF1377" w:rsidRDefault="00AF1377" w:rsidP="00AF1377">
      <w:pPr>
        <w:spacing w:line="360" w:lineRule="auto"/>
      </w:pPr>
      <w:r>
        <w:t xml:space="preserve">        do {</w:t>
      </w:r>
    </w:p>
    <w:p w14:paraId="1688E206" w14:textId="77777777" w:rsidR="00AF1377" w:rsidRDefault="00AF1377" w:rsidP="00AF1377">
      <w:pPr>
        <w:spacing w:line="360" w:lineRule="auto"/>
      </w:pPr>
      <w:r>
        <w:lastRenderedPageBreak/>
        <w:t xml:space="preserve">            System.out.println("\n================");</w:t>
      </w:r>
    </w:p>
    <w:p w14:paraId="1C53B575" w14:textId="77777777" w:rsidR="00AF1377" w:rsidRDefault="00AF1377" w:rsidP="00AF1377">
      <w:pPr>
        <w:spacing w:line="360" w:lineRule="auto"/>
      </w:pPr>
      <w:r>
        <w:t xml:space="preserve">            System.out.println("1 - Incluir Pessoa");</w:t>
      </w:r>
    </w:p>
    <w:p w14:paraId="52650299" w14:textId="77777777" w:rsidR="00AF1377" w:rsidRDefault="00AF1377" w:rsidP="00AF1377">
      <w:pPr>
        <w:spacing w:line="360" w:lineRule="auto"/>
      </w:pPr>
      <w:r>
        <w:t xml:space="preserve">            System.out.println("2 - Alterar Pessoa");</w:t>
      </w:r>
    </w:p>
    <w:p w14:paraId="08219129" w14:textId="77777777" w:rsidR="00AF1377" w:rsidRDefault="00AF1377" w:rsidP="00AF1377">
      <w:pPr>
        <w:spacing w:line="360" w:lineRule="auto"/>
      </w:pPr>
      <w:r>
        <w:t xml:space="preserve">            System.out.println("3 - Excluir Pessoa");</w:t>
      </w:r>
    </w:p>
    <w:p w14:paraId="0ACA82C0" w14:textId="77777777" w:rsidR="00AF1377" w:rsidRDefault="00AF1377" w:rsidP="00AF1377">
      <w:pPr>
        <w:spacing w:line="360" w:lineRule="auto"/>
      </w:pPr>
      <w:r>
        <w:t xml:space="preserve">            System.out.println("4 - Buscar pelo Id");</w:t>
      </w:r>
    </w:p>
    <w:p w14:paraId="1606C3B6" w14:textId="77777777" w:rsidR="00AF1377" w:rsidRDefault="00AF1377" w:rsidP="00AF1377">
      <w:pPr>
        <w:spacing w:line="360" w:lineRule="auto"/>
      </w:pPr>
      <w:r>
        <w:t xml:space="preserve">            System.out.println("5 - Exibir Todos");</w:t>
      </w:r>
    </w:p>
    <w:p w14:paraId="1C8EED4B" w14:textId="77777777" w:rsidR="00AF1377" w:rsidRDefault="00AF1377" w:rsidP="00AF1377">
      <w:pPr>
        <w:spacing w:line="360" w:lineRule="auto"/>
      </w:pPr>
      <w:r>
        <w:t xml:space="preserve">            System.out.println("6 - Persistir Dados");</w:t>
      </w:r>
    </w:p>
    <w:p w14:paraId="3232175C" w14:textId="77777777" w:rsidR="00AF1377" w:rsidRDefault="00AF1377" w:rsidP="00AF1377">
      <w:pPr>
        <w:spacing w:line="360" w:lineRule="auto"/>
      </w:pPr>
      <w:r>
        <w:t xml:space="preserve">            System.out.println("7 - Recuperar Dados");</w:t>
      </w:r>
    </w:p>
    <w:p w14:paraId="46B6F857" w14:textId="77777777" w:rsidR="00AF1377" w:rsidRDefault="00AF1377" w:rsidP="00AF1377">
      <w:pPr>
        <w:spacing w:line="360" w:lineRule="auto"/>
      </w:pPr>
      <w:r>
        <w:t xml:space="preserve">            System.out.println("0 - Finalizar Programa");</w:t>
      </w:r>
    </w:p>
    <w:p w14:paraId="74620C3A" w14:textId="77777777" w:rsidR="00AF1377" w:rsidRDefault="00AF1377" w:rsidP="00AF1377">
      <w:pPr>
        <w:spacing w:line="360" w:lineRule="auto"/>
      </w:pPr>
      <w:r>
        <w:t xml:space="preserve">            System.out.println("================");</w:t>
      </w:r>
    </w:p>
    <w:p w14:paraId="707BF91D" w14:textId="77777777" w:rsidR="00AF1377" w:rsidRDefault="00AF1377" w:rsidP="00AF1377">
      <w:pPr>
        <w:spacing w:line="360" w:lineRule="auto"/>
      </w:pPr>
    </w:p>
    <w:p w14:paraId="5F10CB0A" w14:textId="77777777" w:rsidR="00AF1377" w:rsidRDefault="00AF1377" w:rsidP="00AF1377">
      <w:pPr>
        <w:spacing w:line="360" w:lineRule="auto"/>
      </w:pPr>
    </w:p>
    <w:p w14:paraId="224A2211" w14:textId="77777777" w:rsidR="00AF1377" w:rsidRDefault="00AF1377" w:rsidP="00AF1377">
      <w:pPr>
        <w:spacing w:line="360" w:lineRule="auto"/>
      </w:pPr>
      <w:r>
        <w:t xml:space="preserve">            opcao = sc.nextInt();</w:t>
      </w:r>
    </w:p>
    <w:p w14:paraId="11099B14" w14:textId="77777777" w:rsidR="00AF1377" w:rsidRDefault="00AF1377" w:rsidP="00AF1377">
      <w:pPr>
        <w:spacing w:line="360" w:lineRule="auto"/>
      </w:pPr>
      <w:r>
        <w:t xml:space="preserve">            sc.nextLine();</w:t>
      </w:r>
    </w:p>
    <w:p w14:paraId="388F0AE2" w14:textId="77777777" w:rsidR="00AF1377" w:rsidRDefault="00AF1377" w:rsidP="00AF1377">
      <w:pPr>
        <w:spacing w:line="360" w:lineRule="auto"/>
      </w:pPr>
    </w:p>
    <w:p w14:paraId="62A157EA" w14:textId="77777777" w:rsidR="00AF1377" w:rsidRDefault="00AF1377" w:rsidP="00AF1377">
      <w:pPr>
        <w:spacing w:line="360" w:lineRule="auto"/>
      </w:pPr>
      <w:r>
        <w:t xml:space="preserve">            switch (opcao) {</w:t>
      </w:r>
    </w:p>
    <w:p w14:paraId="62B6A7B6" w14:textId="77777777" w:rsidR="00AF1377" w:rsidRDefault="00AF1377" w:rsidP="00AF1377">
      <w:pPr>
        <w:spacing w:line="360" w:lineRule="auto"/>
      </w:pPr>
    </w:p>
    <w:p w14:paraId="144CED0D" w14:textId="77777777" w:rsidR="00AF1377" w:rsidRDefault="00AF1377" w:rsidP="00AF1377">
      <w:pPr>
        <w:spacing w:line="360" w:lineRule="auto"/>
      </w:pPr>
      <w:r>
        <w:t xml:space="preserve">                case 1: </w:t>
      </w:r>
    </w:p>
    <w:p w14:paraId="662ECFD5" w14:textId="77777777" w:rsidR="00AF1377" w:rsidRDefault="00AF1377" w:rsidP="00AF1377">
      <w:pPr>
        <w:spacing w:line="360" w:lineRule="auto"/>
      </w:pPr>
      <w:r>
        <w:t xml:space="preserve">                    System.out.print("F - Fisica | J - Juridica: \n");</w:t>
      </w:r>
    </w:p>
    <w:p w14:paraId="2CE7FC7E" w14:textId="77777777" w:rsidR="00AF1377" w:rsidRDefault="00AF1377" w:rsidP="00AF1377">
      <w:pPr>
        <w:spacing w:line="360" w:lineRule="auto"/>
      </w:pPr>
      <w:r>
        <w:t xml:space="preserve">                    String tipo = sc.nextLine();</w:t>
      </w:r>
    </w:p>
    <w:p w14:paraId="5ACE26A5" w14:textId="77777777" w:rsidR="00AF1377" w:rsidRDefault="00AF1377" w:rsidP="00AF1377">
      <w:pPr>
        <w:spacing w:line="360" w:lineRule="auto"/>
      </w:pPr>
    </w:p>
    <w:p w14:paraId="31AD5C9D" w14:textId="77777777" w:rsidR="00AF1377" w:rsidRDefault="00AF1377" w:rsidP="00AF1377">
      <w:pPr>
        <w:spacing w:line="360" w:lineRule="auto"/>
      </w:pPr>
      <w:r>
        <w:t xml:space="preserve">                    if (tipo.equalsIgnoreCase("F")) {</w:t>
      </w:r>
    </w:p>
    <w:p w14:paraId="62C6B040" w14:textId="77777777" w:rsidR="00AF1377" w:rsidRDefault="00AF1377" w:rsidP="00AF1377">
      <w:pPr>
        <w:spacing w:line="360" w:lineRule="auto"/>
      </w:pPr>
    </w:p>
    <w:p w14:paraId="7B647072" w14:textId="77777777" w:rsidR="00AF1377" w:rsidRDefault="00AF1377" w:rsidP="00AF1377">
      <w:pPr>
        <w:spacing w:line="360" w:lineRule="auto"/>
      </w:pPr>
      <w:r>
        <w:t xml:space="preserve">                        System.out.print("Digite o id da pessoa: \n");</w:t>
      </w:r>
    </w:p>
    <w:p w14:paraId="573AC684" w14:textId="77777777" w:rsidR="00AF1377" w:rsidRDefault="00AF1377" w:rsidP="00AF1377">
      <w:pPr>
        <w:spacing w:line="360" w:lineRule="auto"/>
      </w:pPr>
      <w:r>
        <w:t xml:space="preserve">                        int id = sc.nextInt();</w:t>
      </w:r>
    </w:p>
    <w:p w14:paraId="04DE8E99" w14:textId="77777777" w:rsidR="00AF1377" w:rsidRDefault="00AF1377" w:rsidP="00AF1377">
      <w:pPr>
        <w:spacing w:line="360" w:lineRule="auto"/>
      </w:pPr>
      <w:r>
        <w:t xml:space="preserve">                        sc.nextLine();</w:t>
      </w:r>
    </w:p>
    <w:p w14:paraId="6911327C" w14:textId="77777777" w:rsidR="00AF1377" w:rsidRDefault="00AF1377" w:rsidP="00AF1377">
      <w:pPr>
        <w:spacing w:line="360" w:lineRule="auto"/>
      </w:pPr>
      <w:r>
        <w:t xml:space="preserve">                        </w:t>
      </w:r>
    </w:p>
    <w:p w14:paraId="53CAB402" w14:textId="77777777" w:rsidR="00AF1377" w:rsidRDefault="00AF1377" w:rsidP="00AF1377">
      <w:pPr>
        <w:spacing w:line="360" w:lineRule="auto"/>
      </w:pPr>
      <w:r>
        <w:lastRenderedPageBreak/>
        <w:t xml:space="preserve">                        System.out.print("Insira os dados...\n");</w:t>
      </w:r>
    </w:p>
    <w:p w14:paraId="22689F53" w14:textId="77777777" w:rsidR="00AF1377" w:rsidRDefault="00AF1377" w:rsidP="00AF1377">
      <w:pPr>
        <w:spacing w:line="360" w:lineRule="auto"/>
      </w:pPr>
    </w:p>
    <w:p w14:paraId="22B4EA87" w14:textId="77777777" w:rsidR="00AF1377" w:rsidRDefault="00AF1377" w:rsidP="00AF1377">
      <w:pPr>
        <w:spacing w:line="360" w:lineRule="auto"/>
      </w:pPr>
      <w:r>
        <w:t xml:space="preserve">                        System.out.print("Nome: \n");</w:t>
      </w:r>
    </w:p>
    <w:p w14:paraId="1195F970" w14:textId="77777777" w:rsidR="00AF1377" w:rsidRDefault="00AF1377" w:rsidP="00AF1377">
      <w:pPr>
        <w:spacing w:line="360" w:lineRule="auto"/>
      </w:pPr>
      <w:r>
        <w:t xml:space="preserve">                        String nome = sc.nextLine();</w:t>
      </w:r>
    </w:p>
    <w:p w14:paraId="418F0099" w14:textId="77777777" w:rsidR="00AF1377" w:rsidRDefault="00AF1377" w:rsidP="00AF1377">
      <w:pPr>
        <w:spacing w:line="360" w:lineRule="auto"/>
      </w:pPr>
    </w:p>
    <w:p w14:paraId="2616CF4A" w14:textId="77777777" w:rsidR="00AF1377" w:rsidRDefault="00AF1377" w:rsidP="00AF1377">
      <w:pPr>
        <w:spacing w:line="360" w:lineRule="auto"/>
      </w:pPr>
      <w:r>
        <w:t xml:space="preserve">                        System.out.print("CPF: \n");</w:t>
      </w:r>
    </w:p>
    <w:p w14:paraId="541B1E53" w14:textId="77777777" w:rsidR="00AF1377" w:rsidRDefault="00AF1377" w:rsidP="00AF1377">
      <w:pPr>
        <w:spacing w:line="360" w:lineRule="auto"/>
      </w:pPr>
      <w:r>
        <w:t xml:space="preserve">                        String cpf = sc.nextLine();</w:t>
      </w:r>
    </w:p>
    <w:p w14:paraId="2F674B31" w14:textId="77777777" w:rsidR="00AF1377" w:rsidRDefault="00AF1377" w:rsidP="00AF1377">
      <w:pPr>
        <w:spacing w:line="360" w:lineRule="auto"/>
      </w:pPr>
    </w:p>
    <w:p w14:paraId="28BC6600" w14:textId="77777777" w:rsidR="00AF1377" w:rsidRDefault="00AF1377" w:rsidP="00AF1377">
      <w:pPr>
        <w:spacing w:line="360" w:lineRule="auto"/>
      </w:pPr>
      <w:r>
        <w:t xml:space="preserve">                        System.out.print("Idade: \n");</w:t>
      </w:r>
    </w:p>
    <w:p w14:paraId="5EA1E79D" w14:textId="77777777" w:rsidR="00AF1377" w:rsidRDefault="00AF1377" w:rsidP="00AF1377">
      <w:pPr>
        <w:spacing w:line="360" w:lineRule="auto"/>
      </w:pPr>
      <w:r>
        <w:t xml:space="preserve">                        int idade = sc.nextInt();</w:t>
      </w:r>
    </w:p>
    <w:p w14:paraId="043F552B" w14:textId="77777777" w:rsidR="00AF1377" w:rsidRDefault="00AF1377" w:rsidP="00AF1377">
      <w:pPr>
        <w:spacing w:line="360" w:lineRule="auto"/>
      </w:pPr>
    </w:p>
    <w:p w14:paraId="0CB31204" w14:textId="77777777" w:rsidR="00AF1377" w:rsidRDefault="00AF1377" w:rsidP="00AF1377">
      <w:pPr>
        <w:spacing w:line="360" w:lineRule="auto"/>
      </w:pPr>
      <w:r>
        <w:t xml:space="preserve">                        repoFisica.inserir(new PessoaFisica(id, nome, cpf, idade));</w:t>
      </w:r>
    </w:p>
    <w:p w14:paraId="4CC6CA31" w14:textId="77777777" w:rsidR="00AF1377" w:rsidRDefault="00AF1377" w:rsidP="00AF1377">
      <w:pPr>
        <w:spacing w:line="360" w:lineRule="auto"/>
      </w:pPr>
    </w:p>
    <w:p w14:paraId="0147901F" w14:textId="77777777" w:rsidR="00AF1377" w:rsidRDefault="00AF1377" w:rsidP="00AF1377">
      <w:pPr>
        <w:spacing w:line="360" w:lineRule="auto"/>
      </w:pPr>
      <w:r>
        <w:t xml:space="preserve">                    } else {</w:t>
      </w:r>
    </w:p>
    <w:p w14:paraId="3170B254" w14:textId="77777777" w:rsidR="00AF1377" w:rsidRDefault="00AF1377" w:rsidP="00AF1377">
      <w:pPr>
        <w:spacing w:line="360" w:lineRule="auto"/>
      </w:pPr>
    </w:p>
    <w:p w14:paraId="4B761BC7" w14:textId="77777777" w:rsidR="00AF1377" w:rsidRDefault="00AF1377" w:rsidP="00AF1377">
      <w:pPr>
        <w:spacing w:line="360" w:lineRule="auto"/>
      </w:pPr>
      <w:r>
        <w:t xml:space="preserve">                        System.out.print("Digite o id da pessoa: \n");</w:t>
      </w:r>
    </w:p>
    <w:p w14:paraId="0D148FC7" w14:textId="77777777" w:rsidR="00AF1377" w:rsidRDefault="00AF1377" w:rsidP="00AF1377">
      <w:pPr>
        <w:spacing w:line="360" w:lineRule="auto"/>
      </w:pPr>
      <w:r>
        <w:t xml:space="preserve">                        int id = sc.nextInt();</w:t>
      </w:r>
    </w:p>
    <w:p w14:paraId="68DC856E" w14:textId="77777777" w:rsidR="00AF1377" w:rsidRDefault="00AF1377" w:rsidP="00AF1377">
      <w:pPr>
        <w:spacing w:line="360" w:lineRule="auto"/>
      </w:pPr>
      <w:r>
        <w:t xml:space="preserve">                        sc.nextLine();</w:t>
      </w:r>
    </w:p>
    <w:p w14:paraId="6EF7B961" w14:textId="77777777" w:rsidR="00AF1377" w:rsidRDefault="00AF1377" w:rsidP="00AF1377">
      <w:pPr>
        <w:spacing w:line="360" w:lineRule="auto"/>
      </w:pPr>
      <w:r>
        <w:t xml:space="preserve">                        </w:t>
      </w:r>
    </w:p>
    <w:p w14:paraId="308FB813" w14:textId="77777777" w:rsidR="00AF1377" w:rsidRDefault="00AF1377" w:rsidP="00AF1377">
      <w:pPr>
        <w:spacing w:line="360" w:lineRule="auto"/>
      </w:pPr>
      <w:r>
        <w:t xml:space="preserve">                        System.out.print("Insira os dados...\n");</w:t>
      </w:r>
    </w:p>
    <w:p w14:paraId="149571DE" w14:textId="77777777" w:rsidR="00AF1377" w:rsidRDefault="00AF1377" w:rsidP="00AF1377">
      <w:pPr>
        <w:spacing w:line="360" w:lineRule="auto"/>
      </w:pPr>
    </w:p>
    <w:p w14:paraId="443E17A2" w14:textId="77777777" w:rsidR="00AF1377" w:rsidRDefault="00AF1377" w:rsidP="00AF1377">
      <w:pPr>
        <w:spacing w:line="360" w:lineRule="auto"/>
      </w:pPr>
      <w:r>
        <w:t xml:space="preserve">                        System.out.print("Nome: \n");</w:t>
      </w:r>
    </w:p>
    <w:p w14:paraId="1D1D6E5B" w14:textId="77777777" w:rsidR="00AF1377" w:rsidRDefault="00AF1377" w:rsidP="00AF1377">
      <w:pPr>
        <w:spacing w:line="360" w:lineRule="auto"/>
      </w:pPr>
      <w:r>
        <w:t xml:space="preserve">                        String nome = sc.nextLine();</w:t>
      </w:r>
    </w:p>
    <w:p w14:paraId="0D1F5DFF" w14:textId="77777777" w:rsidR="00AF1377" w:rsidRDefault="00AF1377" w:rsidP="00AF1377">
      <w:pPr>
        <w:spacing w:line="360" w:lineRule="auto"/>
      </w:pPr>
    </w:p>
    <w:p w14:paraId="0765B750" w14:textId="77777777" w:rsidR="00AF1377" w:rsidRDefault="00AF1377" w:rsidP="00AF1377">
      <w:pPr>
        <w:spacing w:line="360" w:lineRule="auto"/>
      </w:pPr>
      <w:r>
        <w:t xml:space="preserve">                        System.out.print("CNPJ: \n");</w:t>
      </w:r>
    </w:p>
    <w:p w14:paraId="643629F6" w14:textId="77777777" w:rsidR="00AF1377" w:rsidRDefault="00AF1377" w:rsidP="00AF1377">
      <w:pPr>
        <w:spacing w:line="360" w:lineRule="auto"/>
      </w:pPr>
      <w:r>
        <w:t xml:space="preserve">                        String cnpj = sc.nextLine();</w:t>
      </w:r>
    </w:p>
    <w:p w14:paraId="0CF4C186" w14:textId="77777777" w:rsidR="00AF1377" w:rsidRDefault="00AF1377" w:rsidP="00AF1377">
      <w:pPr>
        <w:spacing w:line="360" w:lineRule="auto"/>
      </w:pPr>
    </w:p>
    <w:p w14:paraId="24B0EE86" w14:textId="77777777" w:rsidR="00AF1377" w:rsidRDefault="00AF1377" w:rsidP="00AF1377">
      <w:pPr>
        <w:spacing w:line="360" w:lineRule="auto"/>
      </w:pPr>
      <w:r>
        <w:lastRenderedPageBreak/>
        <w:t xml:space="preserve">                        repoJuridica.inserir(new PessoaJuridica(id, nome, cnpj));</w:t>
      </w:r>
    </w:p>
    <w:p w14:paraId="32BB510A" w14:textId="77777777" w:rsidR="00AF1377" w:rsidRDefault="00AF1377" w:rsidP="00AF1377">
      <w:pPr>
        <w:spacing w:line="360" w:lineRule="auto"/>
      </w:pPr>
      <w:r>
        <w:t xml:space="preserve">                    }</w:t>
      </w:r>
    </w:p>
    <w:p w14:paraId="5720B59D" w14:textId="77777777" w:rsidR="00AF1377" w:rsidRDefault="00AF1377" w:rsidP="00AF1377">
      <w:pPr>
        <w:spacing w:line="360" w:lineRule="auto"/>
      </w:pPr>
    </w:p>
    <w:p w14:paraId="1CE41EBB" w14:textId="77777777" w:rsidR="00AF1377" w:rsidRDefault="00AF1377" w:rsidP="00AF1377">
      <w:pPr>
        <w:spacing w:line="360" w:lineRule="auto"/>
      </w:pPr>
      <w:r>
        <w:t xml:space="preserve">                    break;</w:t>
      </w:r>
    </w:p>
    <w:p w14:paraId="767BA57A" w14:textId="77777777" w:rsidR="00AF1377" w:rsidRDefault="00AF1377" w:rsidP="00AF1377">
      <w:pPr>
        <w:spacing w:line="360" w:lineRule="auto"/>
      </w:pPr>
    </w:p>
    <w:p w14:paraId="00882658" w14:textId="77777777" w:rsidR="00AF1377" w:rsidRDefault="00AF1377" w:rsidP="00AF1377">
      <w:pPr>
        <w:spacing w:line="360" w:lineRule="auto"/>
      </w:pPr>
      <w:r>
        <w:t xml:space="preserve">                case 2: </w:t>
      </w:r>
    </w:p>
    <w:p w14:paraId="0233BC8A" w14:textId="77777777" w:rsidR="00AF1377" w:rsidRDefault="00AF1377" w:rsidP="00AF1377">
      <w:pPr>
        <w:spacing w:line="360" w:lineRule="auto"/>
      </w:pPr>
      <w:r>
        <w:t xml:space="preserve">                    System.out.print("F - Fisica | J - Juridica: \n");</w:t>
      </w:r>
    </w:p>
    <w:p w14:paraId="15D4A0F3" w14:textId="77777777" w:rsidR="00AF1377" w:rsidRDefault="00AF1377" w:rsidP="00AF1377">
      <w:pPr>
        <w:spacing w:line="360" w:lineRule="auto"/>
      </w:pPr>
      <w:r>
        <w:t xml:space="preserve">                    tipo = sc.nextLine();</w:t>
      </w:r>
    </w:p>
    <w:p w14:paraId="192F4CB4" w14:textId="77777777" w:rsidR="00AF1377" w:rsidRDefault="00AF1377" w:rsidP="00AF1377">
      <w:pPr>
        <w:spacing w:line="360" w:lineRule="auto"/>
      </w:pPr>
    </w:p>
    <w:p w14:paraId="469E45FB" w14:textId="77777777" w:rsidR="00AF1377" w:rsidRDefault="00AF1377" w:rsidP="00AF1377">
      <w:pPr>
        <w:spacing w:line="360" w:lineRule="auto"/>
      </w:pPr>
      <w:r>
        <w:t xml:space="preserve">                    System.out.print("ID: ");</w:t>
      </w:r>
    </w:p>
    <w:p w14:paraId="40EF934D" w14:textId="77777777" w:rsidR="00AF1377" w:rsidRDefault="00AF1377" w:rsidP="00AF1377">
      <w:pPr>
        <w:spacing w:line="360" w:lineRule="auto"/>
      </w:pPr>
      <w:r>
        <w:t xml:space="preserve">                    int idAlt = sc.nextInt();</w:t>
      </w:r>
    </w:p>
    <w:p w14:paraId="41F2BC5A" w14:textId="77777777" w:rsidR="00AF1377" w:rsidRDefault="00AF1377" w:rsidP="00AF1377">
      <w:pPr>
        <w:spacing w:line="360" w:lineRule="auto"/>
      </w:pPr>
      <w:r>
        <w:t xml:space="preserve">                    sc.nextLine();</w:t>
      </w:r>
    </w:p>
    <w:p w14:paraId="18309832" w14:textId="77777777" w:rsidR="00AF1377" w:rsidRDefault="00AF1377" w:rsidP="00AF1377">
      <w:pPr>
        <w:spacing w:line="360" w:lineRule="auto"/>
      </w:pPr>
    </w:p>
    <w:p w14:paraId="1B4B854A" w14:textId="77777777" w:rsidR="00AF1377" w:rsidRDefault="00AF1377" w:rsidP="00AF1377">
      <w:pPr>
        <w:spacing w:line="360" w:lineRule="auto"/>
      </w:pPr>
      <w:r>
        <w:t xml:space="preserve">                    if (tipo.equalsIgnoreCase("F")) {</w:t>
      </w:r>
    </w:p>
    <w:p w14:paraId="3B453A88" w14:textId="77777777" w:rsidR="00AF1377" w:rsidRDefault="00AF1377" w:rsidP="00AF1377">
      <w:pPr>
        <w:spacing w:line="360" w:lineRule="auto"/>
      </w:pPr>
    </w:p>
    <w:p w14:paraId="69E3344B" w14:textId="77777777" w:rsidR="00AF1377" w:rsidRDefault="00AF1377" w:rsidP="00AF1377">
      <w:pPr>
        <w:spacing w:line="360" w:lineRule="auto"/>
      </w:pPr>
      <w:r>
        <w:t xml:space="preserve">                        PessoaFisica pf = repoFisica.obter(idAlt);</w:t>
      </w:r>
    </w:p>
    <w:p w14:paraId="4C5A06A0" w14:textId="77777777" w:rsidR="00AF1377" w:rsidRDefault="00AF1377" w:rsidP="00AF1377">
      <w:pPr>
        <w:spacing w:line="360" w:lineRule="auto"/>
      </w:pPr>
    </w:p>
    <w:p w14:paraId="34BCF8C0" w14:textId="77777777" w:rsidR="00AF1377" w:rsidRDefault="00AF1377" w:rsidP="00AF1377">
      <w:pPr>
        <w:spacing w:line="360" w:lineRule="auto"/>
      </w:pPr>
      <w:r>
        <w:t xml:space="preserve">                        if (pf != null) {</w:t>
      </w:r>
    </w:p>
    <w:p w14:paraId="509FA24F" w14:textId="77777777" w:rsidR="00AF1377" w:rsidRDefault="00AF1377" w:rsidP="00AF1377">
      <w:pPr>
        <w:spacing w:line="360" w:lineRule="auto"/>
      </w:pPr>
      <w:r>
        <w:t xml:space="preserve">                            pf.exibir();</w:t>
      </w:r>
    </w:p>
    <w:p w14:paraId="17229242" w14:textId="77777777" w:rsidR="00AF1377" w:rsidRDefault="00AF1377" w:rsidP="00AF1377">
      <w:pPr>
        <w:spacing w:line="360" w:lineRule="auto"/>
      </w:pPr>
    </w:p>
    <w:p w14:paraId="2451B47C" w14:textId="77777777" w:rsidR="00AF1377" w:rsidRDefault="00AF1377" w:rsidP="00AF1377">
      <w:pPr>
        <w:spacing w:line="360" w:lineRule="auto"/>
      </w:pPr>
      <w:r>
        <w:t xml:space="preserve">                            System.out.print("Novo Nome: \n");</w:t>
      </w:r>
    </w:p>
    <w:p w14:paraId="6D85CFF6" w14:textId="77777777" w:rsidR="00AF1377" w:rsidRDefault="00AF1377" w:rsidP="00AF1377">
      <w:pPr>
        <w:spacing w:line="360" w:lineRule="auto"/>
      </w:pPr>
      <w:r>
        <w:t xml:space="preserve">                            String nome = sc.nextLine();</w:t>
      </w:r>
    </w:p>
    <w:p w14:paraId="4188052E" w14:textId="77777777" w:rsidR="00AF1377" w:rsidRDefault="00AF1377" w:rsidP="00AF1377">
      <w:pPr>
        <w:spacing w:line="360" w:lineRule="auto"/>
      </w:pPr>
    </w:p>
    <w:p w14:paraId="1A3B9672" w14:textId="77777777" w:rsidR="00AF1377" w:rsidRDefault="00AF1377" w:rsidP="00AF1377">
      <w:pPr>
        <w:spacing w:line="360" w:lineRule="auto"/>
      </w:pPr>
      <w:r>
        <w:t xml:space="preserve">                            System.out.print("Novo CPF: \n");</w:t>
      </w:r>
    </w:p>
    <w:p w14:paraId="7B0759FE" w14:textId="77777777" w:rsidR="00AF1377" w:rsidRDefault="00AF1377" w:rsidP="00AF1377">
      <w:pPr>
        <w:spacing w:line="360" w:lineRule="auto"/>
      </w:pPr>
      <w:r>
        <w:t xml:space="preserve">                            String cpf = sc.nextLine();</w:t>
      </w:r>
    </w:p>
    <w:p w14:paraId="64146985" w14:textId="77777777" w:rsidR="00AF1377" w:rsidRDefault="00AF1377" w:rsidP="00AF1377">
      <w:pPr>
        <w:spacing w:line="360" w:lineRule="auto"/>
      </w:pPr>
    </w:p>
    <w:p w14:paraId="7E210414" w14:textId="77777777" w:rsidR="00AF1377" w:rsidRDefault="00AF1377" w:rsidP="00AF1377">
      <w:pPr>
        <w:spacing w:line="360" w:lineRule="auto"/>
      </w:pPr>
      <w:r>
        <w:t xml:space="preserve">                            System.out.print("Nova Idade: \n");</w:t>
      </w:r>
    </w:p>
    <w:p w14:paraId="53A681A1" w14:textId="77777777" w:rsidR="00AF1377" w:rsidRDefault="00AF1377" w:rsidP="00AF1377">
      <w:pPr>
        <w:spacing w:line="360" w:lineRule="auto"/>
      </w:pPr>
      <w:r>
        <w:lastRenderedPageBreak/>
        <w:t xml:space="preserve">                            int idade = sc.nextInt();</w:t>
      </w:r>
    </w:p>
    <w:p w14:paraId="35C7DBD3" w14:textId="77777777" w:rsidR="00AF1377" w:rsidRDefault="00AF1377" w:rsidP="00AF1377">
      <w:pPr>
        <w:spacing w:line="360" w:lineRule="auto"/>
      </w:pPr>
    </w:p>
    <w:p w14:paraId="4F48FB6D" w14:textId="77777777" w:rsidR="00AF1377" w:rsidRDefault="00AF1377" w:rsidP="00AF1377">
      <w:pPr>
        <w:spacing w:line="360" w:lineRule="auto"/>
      </w:pPr>
      <w:r>
        <w:t xml:space="preserve">                            repoFisica.alterar(new PessoaFisica(idAlt, nome, cpf, idade));</w:t>
      </w:r>
    </w:p>
    <w:p w14:paraId="3DE27344" w14:textId="77777777" w:rsidR="00AF1377" w:rsidRDefault="00AF1377" w:rsidP="00AF1377">
      <w:pPr>
        <w:spacing w:line="360" w:lineRule="auto"/>
      </w:pPr>
      <w:r>
        <w:t xml:space="preserve">                        }</w:t>
      </w:r>
    </w:p>
    <w:p w14:paraId="336CDC68" w14:textId="77777777" w:rsidR="00AF1377" w:rsidRDefault="00AF1377" w:rsidP="00AF1377">
      <w:pPr>
        <w:spacing w:line="360" w:lineRule="auto"/>
      </w:pPr>
    </w:p>
    <w:p w14:paraId="7250606A" w14:textId="77777777" w:rsidR="00AF1377" w:rsidRDefault="00AF1377" w:rsidP="00AF1377">
      <w:pPr>
        <w:spacing w:line="360" w:lineRule="auto"/>
      </w:pPr>
      <w:r>
        <w:t xml:space="preserve">                    } else {</w:t>
      </w:r>
    </w:p>
    <w:p w14:paraId="108FAC29" w14:textId="77777777" w:rsidR="00AF1377" w:rsidRDefault="00AF1377" w:rsidP="00AF1377">
      <w:pPr>
        <w:spacing w:line="360" w:lineRule="auto"/>
      </w:pPr>
    </w:p>
    <w:p w14:paraId="72CC58DD" w14:textId="77777777" w:rsidR="00AF1377" w:rsidRDefault="00AF1377" w:rsidP="00AF1377">
      <w:pPr>
        <w:spacing w:line="360" w:lineRule="auto"/>
      </w:pPr>
      <w:r>
        <w:t xml:space="preserve">                        PessoaJuridica pj = repoJuridica.obter(idAlt);</w:t>
      </w:r>
    </w:p>
    <w:p w14:paraId="247A0A6D" w14:textId="77777777" w:rsidR="00AF1377" w:rsidRDefault="00AF1377" w:rsidP="00AF1377">
      <w:pPr>
        <w:spacing w:line="360" w:lineRule="auto"/>
      </w:pPr>
    </w:p>
    <w:p w14:paraId="78EEC00D" w14:textId="77777777" w:rsidR="00AF1377" w:rsidRDefault="00AF1377" w:rsidP="00AF1377">
      <w:pPr>
        <w:spacing w:line="360" w:lineRule="auto"/>
      </w:pPr>
      <w:r>
        <w:t xml:space="preserve">                        if (pj != null) {</w:t>
      </w:r>
    </w:p>
    <w:p w14:paraId="7A4AA55C" w14:textId="77777777" w:rsidR="00AF1377" w:rsidRDefault="00AF1377" w:rsidP="00AF1377">
      <w:pPr>
        <w:spacing w:line="360" w:lineRule="auto"/>
      </w:pPr>
      <w:r>
        <w:t xml:space="preserve">                            pj.exibir();</w:t>
      </w:r>
    </w:p>
    <w:p w14:paraId="1CB6B754" w14:textId="77777777" w:rsidR="00AF1377" w:rsidRDefault="00AF1377" w:rsidP="00AF1377">
      <w:pPr>
        <w:spacing w:line="360" w:lineRule="auto"/>
      </w:pPr>
    </w:p>
    <w:p w14:paraId="28A3E390" w14:textId="77777777" w:rsidR="00AF1377" w:rsidRDefault="00AF1377" w:rsidP="00AF1377">
      <w:pPr>
        <w:spacing w:line="360" w:lineRule="auto"/>
      </w:pPr>
      <w:r>
        <w:t xml:space="preserve">                            System.out.print("Novo Nome: \n");</w:t>
      </w:r>
    </w:p>
    <w:p w14:paraId="325DE12E" w14:textId="77777777" w:rsidR="00AF1377" w:rsidRDefault="00AF1377" w:rsidP="00AF1377">
      <w:pPr>
        <w:spacing w:line="360" w:lineRule="auto"/>
      </w:pPr>
      <w:r>
        <w:t xml:space="preserve">                            String nome = sc.nextLine();</w:t>
      </w:r>
    </w:p>
    <w:p w14:paraId="569481B1" w14:textId="77777777" w:rsidR="00AF1377" w:rsidRDefault="00AF1377" w:rsidP="00AF1377">
      <w:pPr>
        <w:spacing w:line="360" w:lineRule="auto"/>
      </w:pPr>
    </w:p>
    <w:p w14:paraId="1A40574B" w14:textId="77777777" w:rsidR="00AF1377" w:rsidRDefault="00AF1377" w:rsidP="00AF1377">
      <w:pPr>
        <w:spacing w:line="360" w:lineRule="auto"/>
      </w:pPr>
      <w:r>
        <w:t xml:space="preserve">                            System.out.print("Novo CNPJ: \n");</w:t>
      </w:r>
    </w:p>
    <w:p w14:paraId="3161929E" w14:textId="77777777" w:rsidR="00AF1377" w:rsidRDefault="00AF1377" w:rsidP="00AF1377">
      <w:pPr>
        <w:spacing w:line="360" w:lineRule="auto"/>
      </w:pPr>
      <w:r>
        <w:t xml:space="preserve">                            String cnpj = sc.nextLine();</w:t>
      </w:r>
    </w:p>
    <w:p w14:paraId="07427DFC" w14:textId="77777777" w:rsidR="00AF1377" w:rsidRDefault="00AF1377" w:rsidP="00AF1377">
      <w:pPr>
        <w:spacing w:line="360" w:lineRule="auto"/>
      </w:pPr>
    </w:p>
    <w:p w14:paraId="1CE7E412" w14:textId="77777777" w:rsidR="00AF1377" w:rsidRDefault="00AF1377" w:rsidP="00AF1377">
      <w:pPr>
        <w:spacing w:line="360" w:lineRule="auto"/>
      </w:pPr>
      <w:r>
        <w:t xml:space="preserve">                            repoJuridica.alterar(new PessoaJuridica(idAlt, nome, cnpj));</w:t>
      </w:r>
    </w:p>
    <w:p w14:paraId="072550DF" w14:textId="77777777" w:rsidR="00AF1377" w:rsidRDefault="00AF1377" w:rsidP="00AF1377">
      <w:pPr>
        <w:spacing w:line="360" w:lineRule="auto"/>
      </w:pPr>
      <w:r>
        <w:t xml:space="preserve">                        }</w:t>
      </w:r>
    </w:p>
    <w:p w14:paraId="3D9C35AE" w14:textId="77777777" w:rsidR="00AF1377" w:rsidRDefault="00AF1377" w:rsidP="00AF1377">
      <w:pPr>
        <w:spacing w:line="360" w:lineRule="auto"/>
      </w:pPr>
      <w:r>
        <w:t xml:space="preserve">                    }</w:t>
      </w:r>
    </w:p>
    <w:p w14:paraId="2CC436AB" w14:textId="77777777" w:rsidR="00AF1377" w:rsidRDefault="00AF1377" w:rsidP="00AF1377">
      <w:pPr>
        <w:spacing w:line="360" w:lineRule="auto"/>
      </w:pPr>
    </w:p>
    <w:p w14:paraId="7E720B85" w14:textId="77777777" w:rsidR="00AF1377" w:rsidRDefault="00AF1377" w:rsidP="00AF1377">
      <w:pPr>
        <w:spacing w:line="360" w:lineRule="auto"/>
      </w:pPr>
      <w:r>
        <w:t xml:space="preserve">                    break;</w:t>
      </w:r>
    </w:p>
    <w:p w14:paraId="7830DF81" w14:textId="77777777" w:rsidR="00AF1377" w:rsidRDefault="00AF1377" w:rsidP="00AF1377">
      <w:pPr>
        <w:spacing w:line="360" w:lineRule="auto"/>
      </w:pPr>
    </w:p>
    <w:p w14:paraId="05FB512D" w14:textId="77777777" w:rsidR="00AF1377" w:rsidRDefault="00AF1377" w:rsidP="00AF1377">
      <w:pPr>
        <w:spacing w:line="360" w:lineRule="auto"/>
      </w:pPr>
      <w:r>
        <w:t xml:space="preserve">                case 3: </w:t>
      </w:r>
    </w:p>
    <w:p w14:paraId="1565E1D3" w14:textId="77777777" w:rsidR="00AF1377" w:rsidRDefault="00AF1377" w:rsidP="00AF1377">
      <w:pPr>
        <w:spacing w:line="360" w:lineRule="auto"/>
      </w:pPr>
      <w:r>
        <w:t xml:space="preserve">                    System.out.print("F - Fisica | J - Juridica: \n");</w:t>
      </w:r>
    </w:p>
    <w:p w14:paraId="00951128" w14:textId="77777777" w:rsidR="00AF1377" w:rsidRDefault="00AF1377" w:rsidP="00AF1377">
      <w:pPr>
        <w:spacing w:line="360" w:lineRule="auto"/>
      </w:pPr>
      <w:r>
        <w:t xml:space="preserve">                    tipo = sc.nextLine();</w:t>
      </w:r>
    </w:p>
    <w:p w14:paraId="71BFD32A" w14:textId="77777777" w:rsidR="00AF1377" w:rsidRDefault="00AF1377" w:rsidP="00AF1377">
      <w:pPr>
        <w:spacing w:line="360" w:lineRule="auto"/>
      </w:pPr>
    </w:p>
    <w:p w14:paraId="6714F5D5" w14:textId="77777777" w:rsidR="00AF1377" w:rsidRDefault="00AF1377" w:rsidP="00AF1377">
      <w:pPr>
        <w:spacing w:line="360" w:lineRule="auto"/>
      </w:pPr>
      <w:r>
        <w:t xml:space="preserve">                    System.out.print("ID: ");</w:t>
      </w:r>
    </w:p>
    <w:p w14:paraId="2A27D043" w14:textId="77777777" w:rsidR="00AF1377" w:rsidRDefault="00AF1377" w:rsidP="00AF1377">
      <w:pPr>
        <w:spacing w:line="360" w:lineRule="auto"/>
      </w:pPr>
      <w:r>
        <w:t xml:space="preserve">                    int idExc = sc.nextInt();</w:t>
      </w:r>
    </w:p>
    <w:p w14:paraId="546D52AF" w14:textId="77777777" w:rsidR="00AF1377" w:rsidRDefault="00AF1377" w:rsidP="00AF1377">
      <w:pPr>
        <w:spacing w:line="360" w:lineRule="auto"/>
      </w:pPr>
    </w:p>
    <w:p w14:paraId="0109F432" w14:textId="77777777" w:rsidR="00AF1377" w:rsidRDefault="00AF1377" w:rsidP="00AF1377">
      <w:pPr>
        <w:spacing w:line="360" w:lineRule="auto"/>
      </w:pPr>
      <w:r>
        <w:t xml:space="preserve">                    if (tipo.equalsIgnoreCase("F")) {</w:t>
      </w:r>
    </w:p>
    <w:p w14:paraId="75E9D5DD" w14:textId="77777777" w:rsidR="00AF1377" w:rsidRDefault="00AF1377" w:rsidP="00AF1377">
      <w:pPr>
        <w:spacing w:line="360" w:lineRule="auto"/>
      </w:pPr>
      <w:r>
        <w:t xml:space="preserve">                        repoFisica.excluir(idExc);</w:t>
      </w:r>
    </w:p>
    <w:p w14:paraId="26BE65DD" w14:textId="77777777" w:rsidR="00AF1377" w:rsidRDefault="00AF1377" w:rsidP="00AF1377">
      <w:pPr>
        <w:spacing w:line="360" w:lineRule="auto"/>
      </w:pPr>
      <w:r>
        <w:t xml:space="preserve">                    } else {</w:t>
      </w:r>
    </w:p>
    <w:p w14:paraId="7156A7EC" w14:textId="77777777" w:rsidR="00AF1377" w:rsidRDefault="00AF1377" w:rsidP="00AF1377">
      <w:pPr>
        <w:spacing w:line="360" w:lineRule="auto"/>
      </w:pPr>
      <w:r>
        <w:t xml:space="preserve">                        repoJuridica.excluir(idExc);</w:t>
      </w:r>
    </w:p>
    <w:p w14:paraId="2475045E" w14:textId="77777777" w:rsidR="00AF1377" w:rsidRDefault="00AF1377" w:rsidP="00AF1377">
      <w:pPr>
        <w:spacing w:line="360" w:lineRule="auto"/>
      </w:pPr>
      <w:r>
        <w:t xml:space="preserve">                    }</w:t>
      </w:r>
    </w:p>
    <w:p w14:paraId="383558E6" w14:textId="77777777" w:rsidR="00AF1377" w:rsidRDefault="00AF1377" w:rsidP="00AF1377">
      <w:pPr>
        <w:spacing w:line="360" w:lineRule="auto"/>
      </w:pPr>
    </w:p>
    <w:p w14:paraId="71A045B8" w14:textId="77777777" w:rsidR="00AF1377" w:rsidRDefault="00AF1377" w:rsidP="00AF1377">
      <w:pPr>
        <w:spacing w:line="360" w:lineRule="auto"/>
      </w:pPr>
      <w:r>
        <w:t xml:space="preserve">                    break;</w:t>
      </w:r>
    </w:p>
    <w:p w14:paraId="2C9F9FB4" w14:textId="77777777" w:rsidR="00AF1377" w:rsidRDefault="00AF1377" w:rsidP="00AF1377">
      <w:pPr>
        <w:spacing w:line="360" w:lineRule="auto"/>
      </w:pPr>
    </w:p>
    <w:p w14:paraId="02BE799C" w14:textId="77777777" w:rsidR="00AF1377" w:rsidRDefault="00AF1377" w:rsidP="00AF1377">
      <w:pPr>
        <w:spacing w:line="360" w:lineRule="auto"/>
      </w:pPr>
      <w:r>
        <w:t xml:space="preserve">                case 4: </w:t>
      </w:r>
    </w:p>
    <w:p w14:paraId="604C1882" w14:textId="77777777" w:rsidR="00AF1377" w:rsidRDefault="00AF1377" w:rsidP="00AF1377">
      <w:pPr>
        <w:spacing w:line="360" w:lineRule="auto"/>
      </w:pPr>
      <w:r>
        <w:t xml:space="preserve">                    System.out.print("F - Física | J - Jurídica: \n");</w:t>
      </w:r>
    </w:p>
    <w:p w14:paraId="62550DF7" w14:textId="77777777" w:rsidR="00AF1377" w:rsidRDefault="00AF1377" w:rsidP="00AF1377">
      <w:pPr>
        <w:spacing w:line="360" w:lineRule="auto"/>
      </w:pPr>
      <w:r>
        <w:t xml:space="preserve">                    tipo = sc.nextLine();</w:t>
      </w:r>
    </w:p>
    <w:p w14:paraId="7405AC4C" w14:textId="77777777" w:rsidR="00AF1377" w:rsidRDefault="00AF1377" w:rsidP="00AF1377">
      <w:pPr>
        <w:spacing w:line="360" w:lineRule="auto"/>
      </w:pPr>
    </w:p>
    <w:p w14:paraId="18AFCB36" w14:textId="77777777" w:rsidR="00AF1377" w:rsidRDefault="00AF1377" w:rsidP="00AF1377">
      <w:pPr>
        <w:spacing w:line="360" w:lineRule="auto"/>
      </w:pPr>
      <w:r>
        <w:t xml:space="preserve">                    System.out.print("ID: \n");</w:t>
      </w:r>
    </w:p>
    <w:p w14:paraId="2B1383CD" w14:textId="77777777" w:rsidR="00AF1377" w:rsidRDefault="00AF1377" w:rsidP="00AF1377">
      <w:pPr>
        <w:spacing w:line="360" w:lineRule="auto"/>
      </w:pPr>
      <w:r>
        <w:t xml:space="preserve">                    int idOb = sc.nextInt();</w:t>
      </w:r>
    </w:p>
    <w:p w14:paraId="26B41741" w14:textId="77777777" w:rsidR="00AF1377" w:rsidRDefault="00AF1377" w:rsidP="00AF1377">
      <w:pPr>
        <w:spacing w:line="360" w:lineRule="auto"/>
      </w:pPr>
    </w:p>
    <w:p w14:paraId="65ECF2E6" w14:textId="77777777" w:rsidR="00AF1377" w:rsidRDefault="00AF1377" w:rsidP="00AF1377">
      <w:pPr>
        <w:spacing w:line="360" w:lineRule="auto"/>
      </w:pPr>
      <w:r>
        <w:t xml:space="preserve">                    if (tipo.equalsIgnoreCase("F")) {</w:t>
      </w:r>
    </w:p>
    <w:p w14:paraId="4E2F5D09" w14:textId="77777777" w:rsidR="00AF1377" w:rsidRDefault="00AF1377" w:rsidP="00AF1377">
      <w:pPr>
        <w:spacing w:line="360" w:lineRule="auto"/>
      </w:pPr>
      <w:r>
        <w:t xml:space="preserve">                        PessoaFisica pf = repoFisica.obter(idOb);</w:t>
      </w:r>
    </w:p>
    <w:p w14:paraId="0A11094D" w14:textId="77777777" w:rsidR="00AF1377" w:rsidRDefault="00AF1377" w:rsidP="00AF1377">
      <w:pPr>
        <w:spacing w:line="360" w:lineRule="auto"/>
      </w:pPr>
      <w:r>
        <w:t xml:space="preserve">                        if (pf != null) pf.exibir();</w:t>
      </w:r>
    </w:p>
    <w:p w14:paraId="4A9E7915" w14:textId="77777777" w:rsidR="00AF1377" w:rsidRDefault="00AF1377" w:rsidP="00AF1377">
      <w:pPr>
        <w:spacing w:line="360" w:lineRule="auto"/>
      </w:pPr>
      <w:r>
        <w:t xml:space="preserve">                    } else {</w:t>
      </w:r>
    </w:p>
    <w:p w14:paraId="3C97F79E" w14:textId="77777777" w:rsidR="00AF1377" w:rsidRDefault="00AF1377" w:rsidP="00AF1377">
      <w:pPr>
        <w:spacing w:line="360" w:lineRule="auto"/>
      </w:pPr>
      <w:r>
        <w:t xml:space="preserve">                        PessoaJuridica pj = repoJuridica.obter(idOb);</w:t>
      </w:r>
    </w:p>
    <w:p w14:paraId="2D032BD6" w14:textId="77777777" w:rsidR="00AF1377" w:rsidRDefault="00AF1377" w:rsidP="00AF1377">
      <w:pPr>
        <w:spacing w:line="360" w:lineRule="auto"/>
      </w:pPr>
      <w:r>
        <w:t xml:space="preserve">                        if (pj != null) pj.exibir();</w:t>
      </w:r>
    </w:p>
    <w:p w14:paraId="6DB5767F" w14:textId="77777777" w:rsidR="00AF1377" w:rsidRDefault="00AF1377" w:rsidP="00AF1377">
      <w:pPr>
        <w:spacing w:line="360" w:lineRule="auto"/>
      </w:pPr>
      <w:r>
        <w:t xml:space="preserve">                    }</w:t>
      </w:r>
    </w:p>
    <w:p w14:paraId="658FEA75" w14:textId="77777777" w:rsidR="00AF1377" w:rsidRDefault="00AF1377" w:rsidP="00AF1377">
      <w:pPr>
        <w:spacing w:line="360" w:lineRule="auto"/>
      </w:pPr>
    </w:p>
    <w:p w14:paraId="5D228250" w14:textId="77777777" w:rsidR="00AF1377" w:rsidRDefault="00AF1377" w:rsidP="00AF1377">
      <w:pPr>
        <w:spacing w:line="360" w:lineRule="auto"/>
      </w:pPr>
      <w:r>
        <w:lastRenderedPageBreak/>
        <w:t xml:space="preserve">                    break;</w:t>
      </w:r>
    </w:p>
    <w:p w14:paraId="0FEE21EA" w14:textId="77777777" w:rsidR="00AF1377" w:rsidRDefault="00AF1377" w:rsidP="00AF1377">
      <w:pPr>
        <w:spacing w:line="360" w:lineRule="auto"/>
      </w:pPr>
    </w:p>
    <w:p w14:paraId="3D97C23C" w14:textId="77777777" w:rsidR="00AF1377" w:rsidRDefault="00AF1377" w:rsidP="00AF1377">
      <w:pPr>
        <w:spacing w:line="360" w:lineRule="auto"/>
      </w:pPr>
      <w:r>
        <w:t xml:space="preserve">                case 5: </w:t>
      </w:r>
    </w:p>
    <w:p w14:paraId="0203426E" w14:textId="77777777" w:rsidR="00AF1377" w:rsidRDefault="00AF1377" w:rsidP="00AF1377">
      <w:pPr>
        <w:spacing w:line="360" w:lineRule="auto"/>
      </w:pPr>
      <w:r>
        <w:t xml:space="preserve">                    System.out.print("F - Fisica | J - Juridica: \n");</w:t>
      </w:r>
    </w:p>
    <w:p w14:paraId="52182624" w14:textId="77777777" w:rsidR="00AF1377" w:rsidRDefault="00AF1377" w:rsidP="00AF1377">
      <w:pPr>
        <w:spacing w:line="360" w:lineRule="auto"/>
      </w:pPr>
      <w:r>
        <w:t xml:space="preserve">                    tipo = sc.nextLine();</w:t>
      </w:r>
    </w:p>
    <w:p w14:paraId="037C050E" w14:textId="77777777" w:rsidR="00AF1377" w:rsidRDefault="00AF1377" w:rsidP="00AF1377">
      <w:pPr>
        <w:spacing w:line="360" w:lineRule="auto"/>
      </w:pPr>
    </w:p>
    <w:p w14:paraId="47DAA9A0" w14:textId="77777777" w:rsidR="00AF1377" w:rsidRDefault="00AF1377" w:rsidP="00AF1377">
      <w:pPr>
        <w:spacing w:line="360" w:lineRule="auto"/>
      </w:pPr>
      <w:r>
        <w:t xml:space="preserve">                    if (tipo.equalsIgnoreCase("F")) {</w:t>
      </w:r>
    </w:p>
    <w:p w14:paraId="2AAA3A2A" w14:textId="77777777" w:rsidR="00AF1377" w:rsidRDefault="00AF1377" w:rsidP="00AF1377">
      <w:pPr>
        <w:spacing w:line="360" w:lineRule="auto"/>
      </w:pPr>
      <w:r>
        <w:t xml:space="preserve">                        for (PessoaFisica pf : repoFisica.obterTodos()) {</w:t>
      </w:r>
    </w:p>
    <w:p w14:paraId="5F862B55" w14:textId="77777777" w:rsidR="00AF1377" w:rsidRDefault="00AF1377" w:rsidP="00AF1377">
      <w:pPr>
        <w:spacing w:line="360" w:lineRule="auto"/>
      </w:pPr>
      <w:r>
        <w:t xml:space="preserve">                            pf.exibir();</w:t>
      </w:r>
    </w:p>
    <w:p w14:paraId="3939400F" w14:textId="77777777" w:rsidR="00AF1377" w:rsidRDefault="00AF1377" w:rsidP="00AF1377">
      <w:pPr>
        <w:spacing w:line="360" w:lineRule="auto"/>
      </w:pPr>
      <w:r>
        <w:t xml:space="preserve">                        }</w:t>
      </w:r>
    </w:p>
    <w:p w14:paraId="645B53AB" w14:textId="77777777" w:rsidR="00AF1377" w:rsidRDefault="00AF1377" w:rsidP="00AF1377">
      <w:pPr>
        <w:spacing w:line="360" w:lineRule="auto"/>
      </w:pPr>
      <w:r>
        <w:t xml:space="preserve">                    } else {</w:t>
      </w:r>
    </w:p>
    <w:p w14:paraId="1EA5A742" w14:textId="77777777" w:rsidR="00AF1377" w:rsidRDefault="00AF1377" w:rsidP="00AF1377">
      <w:pPr>
        <w:spacing w:line="360" w:lineRule="auto"/>
      </w:pPr>
      <w:r>
        <w:t xml:space="preserve">                        for (PessoaJuridica pj : repoJuridica.obterTodos()) {</w:t>
      </w:r>
    </w:p>
    <w:p w14:paraId="540E442D" w14:textId="77777777" w:rsidR="00AF1377" w:rsidRDefault="00AF1377" w:rsidP="00AF1377">
      <w:pPr>
        <w:spacing w:line="360" w:lineRule="auto"/>
      </w:pPr>
      <w:r>
        <w:t xml:space="preserve">                            pj.exibir();</w:t>
      </w:r>
    </w:p>
    <w:p w14:paraId="425A4AD7" w14:textId="77777777" w:rsidR="00AF1377" w:rsidRDefault="00AF1377" w:rsidP="00AF1377">
      <w:pPr>
        <w:spacing w:line="360" w:lineRule="auto"/>
      </w:pPr>
      <w:r>
        <w:t xml:space="preserve">                        }</w:t>
      </w:r>
    </w:p>
    <w:p w14:paraId="1CF5E171" w14:textId="77777777" w:rsidR="00AF1377" w:rsidRDefault="00AF1377" w:rsidP="00AF1377">
      <w:pPr>
        <w:spacing w:line="360" w:lineRule="auto"/>
      </w:pPr>
      <w:r>
        <w:t xml:space="preserve">                    }</w:t>
      </w:r>
    </w:p>
    <w:p w14:paraId="1FD65C88" w14:textId="77777777" w:rsidR="00AF1377" w:rsidRDefault="00AF1377" w:rsidP="00AF1377">
      <w:pPr>
        <w:spacing w:line="360" w:lineRule="auto"/>
      </w:pPr>
    </w:p>
    <w:p w14:paraId="7DA894E2" w14:textId="77777777" w:rsidR="00AF1377" w:rsidRDefault="00AF1377" w:rsidP="00AF1377">
      <w:pPr>
        <w:spacing w:line="360" w:lineRule="auto"/>
      </w:pPr>
      <w:r>
        <w:t xml:space="preserve">                    break;</w:t>
      </w:r>
    </w:p>
    <w:p w14:paraId="4764AD3E" w14:textId="77777777" w:rsidR="00AF1377" w:rsidRDefault="00AF1377" w:rsidP="00AF1377">
      <w:pPr>
        <w:spacing w:line="360" w:lineRule="auto"/>
      </w:pPr>
    </w:p>
    <w:p w14:paraId="7C570933" w14:textId="77777777" w:rsidR="00AF1377" w:rsidRDefault="00AF1377" w:rsidP="00AF1377">
      <w:pPr>
        <w:spacing w:line="360" w:lineRule="auto"/>
      </w:pPr>
      <w:r>
        <w:t xml:space="preserve">                case 6: </w:t>
      </w:r>
    </w:p>
    <w:p w14:paraId="3208D606" w14:textId="77777777" w:rsidR="00AF1377" w:rsidRDefault="00AF1377" w:rsidP="00AF1377">
      <w:pPr>
        <w:spacing w:line="360" w:lineRule="auto"/>
      </w:pPr>
      <w:r>
        <w:t xml:space="preserve">                    System.out.print("Prefixo do arquivo: \n");</w:t>
      </w:r>
    </w:p>
    <w:p w14:paraId="18077E9F" w14:textId="77777777" w:rsidR="00AF1377" w:rsidRDefault="00AF1377" w:rsidP="00AF1377">
      <w:pPr>
        <w:spacing w:line="360" w:lineRule="auto"/>
      </w:pPr>
      <w:r>
        <w:t xml:space="preserve">                    String prefixo = sc.nextLine();</w:t>
      </w:r>
    </w:p>
    <w:p w14:paraId="72915673" w14:textId="77777777" w:rsidR="00AF1377" w:rsidRDefault="00AF1377" w:rsidP="00AF1377">
      <w:pPr>
        <w:spacing w:line="360" w:lineRule="auto"/>
      </w:pPr>
    </w:p>
    <w:p w14:paraId="4CAE7EED" w14:textId="77777777" w:rsidR="00AF1377" w:rsidRDefault="00AF1377" w:rsidP="00AF1377">
      <w:pPr>
        <w:spacing w:line="360" w:lineRule="auto"/>
      </w:pPr>
      <w:r>
        <w:t xml:space="preserve">                    try {</w:t>
      </w:r>
    </w:p>
    <w:p w14:paraId="5D481B65" w14:textId="77777777" w:rsidR="00AF1377" w:rsidRDefault="00AF1377" w:rsidP="00AF1377">
      <w:pPr>
        <w:spacing w:line="360" w:lineRule="auto"/>
      </w:pPr>
      <w:r>
        <w:t xml:space="preserve">                        repoFisica.persistir(prefixo + ".fisica.bin");</w:t>
      </w:r>
    </w:p>
    <w:p w14:paraId="324FCE9B" w14:textId="77777777" w:rsidR="00AF1377" w:rsidRDefault="00AF1377" w:rsidP="00AF1377">
      <w:pPr>
        <w:spacing w:line="360" w:lineRule="auto"/>
      </w:pPr>
      <w:r>
        <w:t xml:space="preserve">                        repoJuridica.persistir(prefixo + ".juridica.bin");</w:t>
      </w:r>
    </w:p>
    <w:p w14:paraId="3AB5CCC7" w14:textId="77777777" w:rsidR="00AF1377" w:rsidRDefault="00AF1377" w:rsidP="00AF1377">
      <w:pPr>
        <w:spacing w:line="360" w:lineRule="auto"/>
      </w:pPr>
      <w:r>
        <w:t xml:space="preserve">                        System.out.println("Dados salvos com sucesso!");</w:t>
      </w:r>
    </w:p>
    <w:p w14:paraId="6B7DB82C" w14:textId="77777777" w:rsidR="00AF1377" w:rsidRDefault="00AF1377" w:rsidP="00AF1377">
      <w:pPr>
        <w:spacing w:line="360" w:lineRule="auto"/>
      </w:pPr>
      <w:r>
        <w:t xml:space="preserve">                    } catch (Exception e) {</w:t>
      </w:r>
    </w:p>
    <w:p w14:paraId="510F4D92" w14:textId="77777777" w:rsidR="00AF1377" w:rsidRDefault="00AF1377" w:rsidP="00AF1377">
      <w:pPr>
        <w:spacing w:line="360" w:lineRule="auto"/>
      </w:pPr>
      <w:r>
        <w:lastRenderedPageBreak/>
        <w:t xml:space="preserve">                        System.out.println("Erro ao salvar: " + e.getMessage());</w:t>
      </w:r>
    </w:p>
    <w:p w14:paraId="531FAEEF" w14:textId="77777777" w:rsidR="00AF1377" w:rsidRDefault="00AF1377" w:rsidP="00AF1377">
      <w:pPr>
        <w:spacing w:line="360" w:lineRule="auto"/>
      </w:pPr>
      <w:r>
        <w:t xml:space="preserve">                    }</w:t>
      </w:r>
    </w:p>
    <w:p w14:paraId="0186D8F3" w14:textId="77777777" w:rsidR="00AF1377" w:rsidRDefault="00AF1377" w:rsidP="00AF1377">
      <w:pPr>
        <w:spacing w:line="360" w:lineRule="auto"/>
      </w:pPr>
    </w:p>
    <w:p w14:paraId="2D3D98C0" w14:textId="77777777" w:rsidR="00AF1377" w:rsidRDefault="00AF1377" w:rsidP="00AF1377">
      <w:pPr>
        <w:spacing w:line="360" w:lineRule="auto"/>
      </w:pPr>
      <w:r>
        <w:t xml:space="preserve">                    break;</w:t>
      </w:r>
    </w:p>
    <w:p w14:paraId="2F19D99D" w14:textId="77777777" w:rsidR="00AF1377" w:rsidRDefault="00AF1377" w:rsidP="00AF1377">
      <w:pPr>
        <w:spacing w:line="360" w:lineRule="auto"/>
      </w:pPr>
    </w:p>
    <w:p w14:paraId="0DBE358A" w14:textId="77777777" w:rsidR="00AF1377" w:rsidRDefault="00AF1377" w:rsidP="00AF1377">
      <w:pPr>
        <w:spacing w:line="360" w:lineRule="auto"/>
      </w:pPr>
      <w:r>
        <w:t xml:space="preserve">                case 7: </w:t>
      </w:r>
    </w:p>
    <w:p w14:paraId="5518B4A1" w14:textId="77777777" w:rsidR="00AF1377" w:rsidRDefault="00AF1377" w:rsidP="00AF1377">
      <w:pPr>
        <w:spacing w:line="360" w:lineRule="auto"/>
      </w:pPr>
      <w:r>
        <w:t xml:space="preserve">                    System.out.print("Prefixo do arquivo: \n");</w:t>
      </w:r>
    </w:p>
    <w:p w14:paraId="2FD65D3E" w14:textId="77777777" w:rsidR="00AF1377" w:rsidRDefault="00AF1377" w:rsidP="00AF1377">
      <w:pPr>
        <w:spacing w:line="360" w:lineRule="auto"/>
      </w:pPr>
      <w:r>
        <w:t xml:space="preserve">                    prefixo = sc.nextLine();</w:t>
      </w:r>
    </w:p>
    <w:p w14:paraId="4DC3E01A" w14:textId="77777777" w:rsidR="00AF1377" w:rsidRDefault="00AF1377" w:rsidP="00AF1377">
      <w:pPr>
        <w:spacing w:line="360" w:lineRule="auto"/>
      </w:pPr>
    </w:p>
    <w:p w14:paraId="6E791158" w14:textId="77777777" w:rsidR="00AF1377" w:rsidRDefault="00AF1377" w:rsidP="00AF1377">
      <w:pPr>
        <w:spacing w:line="360" w:lineRule="auto"/>
      </w:pPr>
      <w:r>
        <w:t xml:space="preserve">                    try {</w:t>
      </w:r>
    </w:p>
    <w:p w14:paraId="359B5D3F" w14:textId="77777777" w:rsidR="00AF1377" w:rsidRDefault="00AF1377" w:rsidP="00AF1377">
      <w:pPr>
        <w:spacing w:line="360" w:lineRule="auto"/>
      </w:pPr>
      <w:r>
        <w:t xml:space="preserve">                        repoFisica.recuperar(prefixo + ".fisica.bin");</w:t>
      </w:r>
    </w:p>
    <w:p w14:paraId="24551287" w14:textId="77777777" w:rsidR="00AF1377" w:rsidRDefault="00AF1377" w:rsidP="00AF1377">
      <w:pPr>
        <w:spacing w:line="360" w:lineRule="auto"/>
      </w:pPr>
      <w:r>
        <w:t xml:space="preserve">                        repoJuridica.recuperar(prefixo + ".juridica.bin");</w:t>
      </w:r>
    </w:p>
    <w:p w14:paraId="6EB49A4F" w14:textId="77777777" w:rsidR="00AF1377" w:rsidRDefault="00AF1377" w:rsidP="00AF1377">
      <w:pPr>
        <w:spacing w:line="360" w:lineRule="auto"/>
      </w:pPr>
      <w:r>
        <w:t xml:space="preserve">                        System.out.println("Dados recuperados com sucesso!");</w:t>
      </w:r>
    </w:p>
    <w:p w14:paraId="2190BDAA" w14:textId="77777777" w:rsidR="00AF1377" w:rsidRDefault="00AF1377" w:rsidP="00AF1377">
      <w:pPr>
        <w:spacing w:line="360" w:lineRule="auto"/>
      </w:pPr>
      <w:r>
        <w:t xml:space="preserve">                    } catch (Exception e) {</w:t>
      </w:r>
    </w:p>
    <w:p w14:paraId="48C8EB10" w14:textId="77777777" w:rsidR="00AF1377" w:rsidRDefault="00AF1377" w:rsidP="00AF1377">
      <w:pPr>
        <w:spacing w:line="360" w:lineRule="auto"/>
      </w:pPr>
      <w:r>
        <w:t xml:space="preserve">                        System.out.println("Erro ao recuperar: " + e.getMessage());</w:t>
      </w:r>
    </w:p>
    <w:p w14:paraId="5EEEA984" w14:textId="77777777" w:rsidR="00AF1377" w:rsidRDefault="00AF1377" w:rsidP="00AF1377">
      <w:pPr>
        <w:spacing w:line="360" w:lineRule="auto"/>
      </w:pPr>
      <w:r>
        <w:t xml:space="preserve">                    }</w:t>
      </w:r>
    </w:p>
    <w:p w14:paraId="04EA0B97" w14:textId="77777777" w:rsidR="00AF1377" w:rsidRDefault="00AF1377" w:rsidP="00AF1377">
      <w:pPr>
        <w:spacing w:line="360" w:lineRule="auto"/>
      </w:pPr>
    </w:p>
    <w:p w14:paraId="21CB6325" w14:textId="77777777" w:rsidR="00AF1377" w:rsidRDefault="00AF1377" w:rsidP="00AF1377">
      <w:pPr>
        <w:spacing w:line="360" w:lineRule="auto"/>
      </w:pPr>
      <w:r>
        <w:t xml:space="preserve">                    break;</w:t>
      </w:r>
    </w:p>
    <w:p w14:paraId="12A73A44" w14:textId="77777777" w:rsidR="00AF1377" w:rsidRDefault="00AF1377" w:rsidP="00AF1377">
      <w:pPr>
        <w:spacing w:line="360" w:lineRule="auto"/>
      </w:pPr>
    </w:p>
    <w:p w14:paraId="3473028B" w14:textId="77777777" w:rsidR="00AF1377" w:rsidRDefault="00AF1377" w:rsidP="00AF1377">
      <w:pPr>
        <w:spacing w:line="360" w:lineRule="auto"/>
      </w:pPr>
      <w:r>
        <w:t xml:space="preserve">                case 0:</w:t>
      </w:r>
    </w:p>
    <w:p w14:paraId="3B355F0B" w14:textId="77777777" w:rsidR="00AF1377" w:rsidRDefault="00AF1377" w:rsidP="00AF1377">
      <w:pPr>
        <w:spacing w:line="360" w:lineRule="auto"/>
      </w:pPr>
      <w:r>
        <w:t xml:space="preserve">                    System.out.println("Encerrando o sistema...");</w:t>
      </w:r>
    </w:p>
    <w:p w14:paraId="098C0CF4" w14:textId="77777777" w:rsidR="00AF1377" w:rsidRDefault="00AF1377" w:rsidP="00AF1377">
      <w:pPr>
        <w:spacing w:line="360" w:lineRule="auto"/>
      </w:pPr>
      <w:r>
        <w:t xml:space="preserve">                    break;</w:t>
      </w:r>
    </w:p>
    <w:p w14:paraId="5CD9ABF4" w14:textId="77777777" w:rsidR="00AF1377" w:rsidRDefault="00AF1377" w:rsidP="00AF1377">
      <w:pPr>
        <w:spacing w:line="360" w:lineRule="auto"/>
      </w:pPr>
    </w:p>
    <w:p w14:paraId="25A69C24" w14:textId="77777777" w:rsidR="00AF1377" w:rsidRDefault="00AF1377" w:rsidP="00AF1377">
      <w:pPr>
        <w:spacing w:line="360" w:lineRule="auto"/>
      </w:pPr>
      <w:r>
        <w:t xml:space="preserve">                default:</w:t>
      </w:r>
    </w:p>
    <w:p w14:paraId="03C0C528" w14:textId="77777777" w:rsidR="00AF1377" w:rsidRDefault="00AF1377" w:rsidP="00AF1377">
      <w:pPr>
        <w:spacing w:line="360" w:lineRule="auto"/>
      </w:pPr>
      <w:r>
        <w:t xml:space="preserve">                    System.out.println("Opçao invalida!");</w:t>
      </w:r>
    </w:p>
    <w:p w14:paraId="15584C3A" w14:textId="77777777" w:rsidR="00AF1377" w:rsidRDefault="00AF1377" w:rsidP="00AF1377">
      <w:pPr>
        <w:spacing w:line="360" w:lineRule="auto"/>
      </w:pPr>
      <w:r>
        <w:t xml:space="preserve">            }</w:t>
      </w:r>
    </w:p>
    <w:p w14:paraId="7771057D" w14:textId="77777777" w:rsidR="00AF1377" w:rsidRDefault="00AF1377" w:rsidP="00AF1377">
      <w:pPr>
        <w:spacing w:line="360" w:lineRule="auto"/>
      </w:pPr>
    </w:p>
    <w:p w14:paraId="45EC83FF" w14:textId="77777777" w:rsidR="00AF1377" w:rsidRDefault="00AF1377" w:rsidP="00AF1377">
      <w:pPr>
        <w:spacing w:line="360" w:lineRule="auto"/>
      </w:pPr>
      <w:r>
        <w:lastRenderedPageBreak/>
        <w:t xml:space="preserve">        } while (opcao != 0);</w:t>
      </w:r>
    </w:p>
    <w:p w14:paraId="1D90A395" w14:textId="77777777" w:rsidR="00AF1377" w:rsidRDefault="00AF1377" w:rsidP="00AF1377">
      <w:pPr>
        <w:spacing w:line="360" w:lineRule="auto"/>
      </w:pPr>
    </w:p>
    <w:p w14:paraId="50E04BB7" w14:textId="77777777" w:rsidR="00AF1377" w:rsidRDefault="00AF1377" w:rsidP="00AF1377">
      <w:pPr>
        <w:spacing w:line="360" w:lineRule="auto"/>
      </w:pPr>
      <w:r>
        <w:t xml:space="preserve">        sc.close();</w:t>
      </w:r>
    </w:p>
    <w:p w14:paraId="47C59B59" w14:textId="77777777" w:rsidR="00AF1377" w:rsidRDefault="00AF1377" w:rsidP="00AF1377">
      <w:pPr>
        <w:spacing w:line="360" w:lineRule="auto"/>
      </w:pPr>
      <w:r>
        <w:t xml:space="preserve">    }</w:t>
      </w:r>
    </w:p>
    <w:p w14:paraId="02E58671" w14:textId="77777777" w:rsidR="001B7D57" w:rsidRDefault="00AF1377" w:rsidP="00AF1377">
      <w:pPr>
        <w:spacing w:line="360" w:lineRule="auto"/>
      </w:pPr>
      <w:r>
        <w:t>}</w:t>
      </w:r>
    </w:p>
    <w:p w14:paraId="3A63601D" w14:textId="71EF33D9" w:rsidR="00AF1377" w:rsidRDefault="009F038F" w:rsidP="00AF1377">
      <w:pPr>
        <w:spacing w:line="360" w:lineRule="auto"/>
      </w:pPr>
      <w:r w:rsidRPr="00DF4B67">
        <w:rPr>
          <w:noProof/>
        </w:rPr>
        <w:drawing>
          <wp:inline distT="0" distB="0" distL="0" distR="0" wp14:anchorId="6B2D2262" wp14:editId="12F8E829">
            <wp:extent cx="2943225" cy="3695700"/>
            <wp:effectExtent l="0" t="0" r="0" b="0"/>
            <wp:docPr id="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B01D2" w14:textId="77777777" w:rsidR="005C661B" w:rsidRDefault="005C661B" w:rsidP="005C661B">
      <w:pPr>
        <w:numPr>
          <w:ilvl w:val="0"/>
          <w:numId w:val="30"/>
        </w:numPr>
        <w:spacing w:line="360" w:lineRule="auto"/>
      </w:pPr>
      <w:r>
        <w:t>que são elementos estáticos e qual o motivo para o método main adotar esse modificador?</w:t>
      </w:r>
    </w:p>
    <w:p w14:paraId="51319221" w14:textId="77777777" w:rsidR="00AF1377" w:rsidRDefault="00AF1377" w:rsidP="00AF1377">
      <w:pPr>
        <w:spacing w:line="360" w:lineRule="auto"/>
        <w:ind w:left="720"/>
      </w:pPr>
      <w:r w:rsidRPr="00AF1377">
        <w:t>Elementos estáticos pertencem à classe e não a uma instância específica. O método main é static porque ele precisa ser executado pela JVM sem que seja necessário criar um objeto da classe principal.</w:t>
      </w:r>
    </w:p>
    <w:p w14:paraId="75BFE8B5" w14:textId="77777777" w:rsidR="005C661B" w:rsidRDefault="005C661B" w:rsidP="005C661B">
      <w:pPr>
        <w:numPr>
          <w:ilvl w:val="0"/>
          <w:numId w:val="30"/>
        </w:numPr>
        <w:spacing w:line="360" w:lineRule="auto"/>
      </w:pPr>
      <w:r>
        <w:t>Para que serve a classe Scanner?</w:t>
      </w:r>
    </w:p>
    <w:p w14:paraId="5E4F5719" w14:textId="77777777" w:rsidR="00AF1377" w:rsidRDefault="00AF1377" w:rsidP="00AF1377">
      <w:pPr>
        <w:pStyle w:val="PargrafodaLista"/>
      </w:pPr>
      <w:r w:rsidRPr="00AF1377">
        <w:t>A classe Scanner permite a leitura de dados a partir do teclado (entrada padrão). No projeto, foi utilizada para capturar informações digitadas pelo usuário no menu interativo.</w:t>
      </w:r>
    </w:p>
    <w:p w14:paraId="24CD30ED" w14:textId="77777777" w:rsidR="00AF1377" w:rsidRDefault="00AF1377" w:rsidP="00AF1377">
      <w:pPr>
        <w:spacing w:line="360" w:lineRule="auto"/>
        <w:ind w:left="720"/>
      </w:pPr>
    </w:p>
    <w:p w14:paraId="6EDABB94" w14:textId="77777777" w:rsidR="005C661B" w:rsidRDefault="005C661B" w:rsidP="005C661B">
      <w:pPr>
        <w:numPr>
          <w:ilvl w:val="0"/>
          <w:numId w:val="30"/>
        </w:numPr>
        <w:spacing w:line="360" w:lineRule="auto"/>
      </w:pPr>
      <w:r>
        <w:t>Como o uso de classes de repositório impactou na organização do código?</w:t>
      </w:r>
      <w:r w:rsidR="003920C9">
        <w:tab/>
      </w:r>
    </w:p>
    <w:p w14:paraId="585B018B" w14:textId="77777777" w:rsidR="00AF1377" w:rsidRDefault="00AF1377" w:rsidP="00AF1377">
      <w:pPr>
        <w:spacing w:line="360" w:lineRule="auto"/>
        <w:ind w:left="720"/>
      </w:pPr>
      <w:r w:rsidRPr="00AF1377">
        <w:lastRenderedPageBreak/>
        <w:t>O uso das classes de repositório separou a lógica de persistência da lógica principal da aplicação, tornando o código mais organizado, modular e de fácil manutenção. Esse padrão melhora o desacoplamento e facilita futuras alterações.</w:t>
      </w:r>
    </w:p>
    <w:p w14:paraId="3657172D" w14:textId="77777777" w:rsidR="00AF1377" w:rsidRDefault="00AF1377" w:rsidP="00AF1377">
      <w:pPr>
        <w:spacing w:line="360" w:lineRule="auto"/>
        <w:ind w:left="720"/>
      </w:pPr>
    </w:p>
    <w:p w14:paraId="4620DF7B" w14:textId="77777777" w:rsidR="001B7D57" w:rsidRDefault="001B7D57" w:rsidP="001B7D57">
      <w:pPr>
        <w:spacing w:line="360" w:lineRule="auto"/>
      </w:pPr>
    </w:p>
    <w:p w14:paraId="762A4C1E" w14:textId="77777777" w:rsidR="001B7D57" w:rsidRDefault="001B7D57" w:rsidP="001B7D57">
      <w:pPr>
        <w:pStyle w:val="Ttulo1"/>
        <w:spacing w:line="360" w:lineRule="auto"/>
      </w:pPr>
      <w:r>
        <w:t>Conclusão</w:t>
      </w:r>
    </w:p>
    <w:p w14:paraId="4FB72451" w14:textId="77777777" w:rsidR="00BD4843" w:rsidRDefault="00277A91" w:rsidP="00BD4843">
      <w:pPr>
        <w:spacing w:line="360" w:lineRule="auto"/>
        <w:rPr>
          <w:rFonts w:ascii="Calibri" w:hAnsi="Calibri" w:cs="Calibri"/>
          <w:lang w:val="pt-BR"/>
        </w:rPr>
      </w:pPr>
      <w:r>
        <w:tab/>
      </w:r>
      <w:r w:rsidR="00BD4843">
        <w:rPr>
          <w:rFonts w:ascii="Calibri" w:hAnsi="Calibri" w:cs="Calibri"/>
          <w:lang w:val="pt-BR"/>
        </w:rPr>
        <w:t>A Missão Prática foi muito importante para colocar em prática os principais conceitos de POO em Java, como herança, polimorfismo, encapsulamento e persistência de dados. Ao criar a classe Pessoa e as subclasses PessoaFisica e PessoaJuridica, ficou mais claro como a herança ajuda a organizar melhor o código e evitar repetição.</w:t>
      </w:r>
    </w:p>
    <w:p w14:paraId="3FF9165C" w14:textId="77777777" w:rsidR="00BD4843" w:rsidRDefault="00BD4843" w:rsidP="00BD4843">
      <w:pPr>
        <w:spacing w:line="360" w:lineRule="auto"/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t>O uso do polimorfismo no método exibir mostrou como o Java consegue tratar objetos de forma mais genérica, mas mantendo o comportamento específico de cada tipo. Já a parte de salvar e ler dados com Serializable, ObjectOutputStream e ObjectInputStream ajudou a entender melhor como funciona a gravação de objetos em arquivos.</w:t>
      </w:r>
    </w:p>
    <w:p w14:paraId="51DBA694" w14:textId="77777777" w:rsidR="00BD4843" w:rsidRDefault="00BD4843" w:rsidP="00BD4843">
      <w:pPr>
        <w:spacing w:line="360" w:lineRule="auto"/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t>A separação entre as classes de repositório e a lógica principal também foi um ponto positivo, pois deixou o sistema mais organizado e próximo do que é usado em projetos reais. Além disso, o uso do Scanner no modo texto ajudou a treinar lógica, estruturas condicionais e repetição.</w:t>
      </w:r>
    </w:p>
    <w:p w14:paraId="72926FD4" w14:textId="77777777" w:rsidR="00BD4843" w:rsidRDefault="00BD4843" w:rsidP="00BD4843">
      <w:pPr>
        <w:spacing w:line="360" w:lineRule="auto"/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t>Mesmo assim, o sistema ainda pode melhorar, principalmente com validações mais completas, controle de IDs repetidos e tratamento de erros mais detalhado. No geral, a prática ajudou bastante a reforçar os fundamentos do Java e a entender melhor como organizar um sistema.</w:t>
      </w:r>
    </w:p>
    <w:p w14:paraId="76D8FFB7" w14:textId="77777777" w:rsidR="001B7D57" w:rsidRDefault="001B7D57" w:rsidP="00BD4843">
      <w:pPr>
        <w:spacing w:line="360" w:lineRule="auto"/>
      </w:pPr>
    </w:p>
    <w:p w14:paraId="7DD6F84D" w14:textId="77777777" w:rsidR="002469A4" w:rsidRDefault="002469A4" w:rsidP="001B7D57">
      <w:pPr>
        <w:pStyle w:val="Reference"/>
        <w:spacing w:line="360" w:lineRule="auto"/>
        <w:ind w:left="0" w:firstLine="0"/>
      </w:pPr>
    </w:p>
    <w:sectPr w:rsidR="002469A4" w:rsidSect="003920C9">
      <w:headerReference w:type="even" r:id="rId14"/>
      <w:headerReference w:type="default" r:id="rId15"/>
      <w:footerReference w:type="even" r:id="rId16"/>
      <w:footerReference w:type="first" r:id="rId17"/>
      <w:type w:val="continuous"/>
      <w:pgSz w:w="11907" w:h="16840" w:code="9"/>
      <w:pgMar w:top="1702" w:right="1701" w:bottom="709" w:left="1701" w:header="964" w:footer="964" w:gutter="0"/>
      <w:pgNumType w:start="101"/>
      <w:cols w:space="454" w:equalWidth="0">
        <w:col w:w="8505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E1765" w14:textId="77777777" w:rsidR="00B068B6" w:rsidRDefault="00B068B6">
      <w:r>
        <w:separator/>
      </w:r>
    </w:p>
  </w:endnote>
  <w:endnote w:type="continuationSeparator" w:id="0">
    <w:p w14:paraId="5E34475A" w14:textId="77777777" w:rsidR="00B068B6" w:rsidRDefault="00B06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270BB" w14:textId="77777777" w:rsidR="0092301E" w:rsidRDefault="0092301E">
    <w:pPr>
      <w:jc w:val="left"/>
    </w:pPr>
    <w:r>
      <w:t>Proceedings of the XII SIBGRAPI (October 1999)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5FB77" w14:textId="77777777" w:rsidR="0092301E" w:rsidRDefault="0092301E">
    <w:r>
      <w:t>Proceedings of the XII SIBGRAPI (October 1999) 101-104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2AF46" w14:textId="77777777" w:rsidR="0092301E" w:rsidRDefault="0092301E">
    <w:pPr>
      <w:jc w:val="left"/>
    </w:pPr>
    <w:r>
      <w:t>Proceedings of the XII SIBGRAPI (October 1999)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30C92" w14:textId="77777777" w:rsidR="0092301E" w:rsidRDefault="0092301E">
    <w:r>
      <w:t>Proceedings of the XII SIBGRAPI (October 1999) 101-104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D437E" w14:textId="77777777" w:rsidR="00B068B6" w:rsidRDefault="00B068B6">
      <w:r>
        <w:separator/>
      </w:r>
    </w:p>
  </w:footnote>
  <w:footnote w:type="continuationSeparator" w:id="0">
    <w:p w14:paraId="6662EA01" w14:textId="77777777" w:rsidR="00B068B6" w:rsidRDefault="00B068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80EF8" w14:textId="77777777" w:rsidR="0092301E" w:rsidRPr="00EC49FE" w:rsidRDefault="0092301E">
    <w:pPr>
      <w:framePr w:wrap="around" w:vAnchor="text" w:hAnchor="margin" w:xAlign="inside" w:y="1"/>
      <w:rPr>
        <w:lang w:val="pt-BR"/>
      </w:rPr>
    </w:pPr>
    <w:r>
      <w:fldChar w:fldCharType="begin"/>
    </w:r>
    <w:r w:rsidRPr="00EC49FE">
      <w:rPr>
        <w:lang w:val="pt-BR"/>
      </w:rPr>
      <w:instrText xml:space="preserve">PAGE  </w:instrText>
    </w:r>
    <w:r>
      <w:fldChar w:fldCharType="separate"/>
    </w:r>
    <w:r w:rsidRPr="00EC49FE">
      <w:rPr>
        <w:noProof/>
        <w:lang w:val="pt-BR"/>
      </w:rPr>
      <w:t>102</w:t>
    </w:r>
    <w:r>
      <w:fldChar w:fldCharType="end"/>
    </w:r>
  </w:p>
  <w:p w14:paraId="73732F22" w14:textId="77777777" w:rsidR="0092301E" w:rsidRPr="00EC49FE" w:rsidRDefault="0092301E">
    <w:pPr>
      <w:jc w:val="right"/>
      <w:rPr>
        <w:lang w:val="pt-BR"/>
      </w:rPr>
    </w:pPr>
    <w:r w:rsidRPr="00EC49FE">
      <w:rPr>
        <w:lang w:val="pt-BR"/>
      </w:rPr>
      <w:t>S. Sandri, J. Stolfi, L.Velho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72B66" w14:textId="77777777" w:rsidR="0092301E" w:rsidRDefault="0092301E">
    <w:pPr>
      <w:framePr w:wrap="around" w:vAnchor="text" w:hAnchor="margin" w:xAlign="inside" w:y="1"/>
    </w:pPr>
  </w:p>
  <w:p w14:paraId="1998D24E" w14:textId="62CFC675" w:rsidR="0092301E" w:rsidRDefault="009F038F" w:rsidP="00F84A22">
    <w:pPr>
      <w:tabs>
        <w:tab w:val="right" w:pos="9356"/>
      </w:tabs>
      <w:jc w:val="center"/>
    </w:pPr>
    <w:r>
      <w:rPr>
        <w:noProof/>
      </w:rPr>
      <w:drawing>
        <wp:inline distT="0" distB="0" distL="0" distR="0" wp14:anchorId="57831D36" wp14:editId="26F0112E">
          <wp:extent cx="933450" cy="676275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1696F" w14:textId="77777777" w:rsidR="0092301E" w:rsidRPr="00EC49FE" w:rsidRDefault="0092301E">
    <w:pPr>
      <w:framePr w:wrap="around" w:vAnchor="text" w:hAnchor="margin" w:xAlign="inside" w:y="1"/>
      <w:rPr>
        <w:lang w:val="pt-BR"/>
      </w:rPr>
    </w:pPr>
    <w:r>
      <w:fldChar w:fldCharType="begin"/>
    </w:r>
    <w:r w:rsidRPr="00EC49FE">
      <w:rPr>
        <w:lang w:val="pt-BR"/>
      </w:rPr>
      <w:instrText xml:space="preserve">PAGE  </w:instrText>
    </w:r>
    <w:r>
      <w:fldChar w:fldCharType="separate"/>
    </w:r>
    <w:r w:rsidRPr="00EC49FE">
      <w:rPr>
        <w:noProof/>
        <w:lang w:val="pt-BR"/>
      </w:rPr>
      <w:t>102</w:t>
    </w:r>
    <w:r>
      <w:fldChar w:fldCharType="end"/>
    </w:r>
  </w:p>
  <w:p w14:paraId="6D36AE59" w14:textId="77777777" w:rsidR="0092301E" w:rsidRPr="00EC49FE" w:rsidRDefault="0092301E">
    <w:pPr>
      <w:jc w:val="right"/>
      <w:rPr>
        <w:lang w:val="pt-BR"/>
      </w:rPr>
    </w:pPr>
    <w:r w:rsidRPr="00EC49FE">
      <w:rPr>
        <w:lang w:val="pt-BR"/>
      </w:rPr>
      <w:t>S. Sandri, J. Stolfi, L.Velho</w:t>
    </w:r>
  </w:p>
  <w:p w14:paraId="65CB832B" w14:textId="77777777" w:rsidR="0092301E" w:rsidRDefault="0092301E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214D9" w14:textId="77777777" w:rsidR="0092301E" w:rsidRDefault="0092301E">
    <w:pPr>
      <w:framePr w:wrap="around" w:vAnchor="text" w:hAnchor="margin" w:xAlign="inside" w:y="1"/>
    </w:pPr>
  </w:p>
  <w:p w14:paraId="5A26ACB6" w14:textId="77777777" w:rsidR="0092301E" w:rsidRDefault="0092301E">
    <w:pPr>
      <w:tabs>
        <w:tab w:val="right" w:pos="935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1F626D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CFEE3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732487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D7CE2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24673D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B5E512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2F2F1E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87A3C2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4E5D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FD8DA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E50505"/>
    <w:multiLevelType w:val="hybridMultilevel"/>
    <w:tmpl w:val="7390D72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553307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0D884FB4"/>
    <w:multiLevelType w:val="singleLevel"/>
    <w:tmpl w:val="E070A6F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11441B5D"/>
    <w:multiLevelType w:val="singleLevel"/>
    <w:tmpl w:val="0C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15FE65C0"/>
    <w:multiLevelType w:val="singleLevel"/>
    <w:tmpl w:val="E070A6F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16D35947"/>
    <w:multiLevelType w:val="hybridMultilevel"/>
    <w:tmpl w:val="14D8E61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673CC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26374747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29FE2493"/>
    <w:multiLevelType w:val="hybridMultilevel"/>
    <w:tmpl w:val="91F0417A"/>
    <w:lvl w:ilvl="0" w:tplc="04160019">
      <w:start w:val="1"/>
      <w:numFmt w:val="lowerLetter"/>
      <w:lvlText w:val="%1."/>
      <w:lvlJc w:val="left"/>
      <w:pPr>
        <w:ind w:left="1433" w:hanging="360"/>
      </w:pPr>
    </w:lvl>
    <w:lvl w:ilvl="1" w:tplc="04160019" w:tentative="1">
      <w:start w:val="1"/>
      <w:numFmt w:val="lowerLetter"/>
      <w:lvlText w:val="%2."/>
      <w:lvlJc w:val="left"/>
      <w:pPr>
        <w:ind w:left="2153" w:hanging="360"/>
      </w:pPr>
    </w:lvl>
    <w:lvl w:ilvl="2" w:tplc="0416001B" w:tentative="1">
      <w:start w:val="1"/>
      <w:numFmt w:val="lowerRoman"/>
      <w:lvlText w:val="%3."/>
      <w:lvlJc w:val="right"/>
      <w:pPr>
        <w:ind w:left="2873" w:hanging="180"/>
      </w:pPr>
    </w:lvl>
    <w:lvl w:ilvl="3" w:tplc="0416000F" w:tentative="1">
      <w:start w:val="1"/>
      <w:numFmt w:val="decimal"/>
      <w:lvlText w:val="%4."/>
      <w:lvlJc w:val="left"/>
      <w:pPr>
        <w:ind w:left="3593" w:hanging="360"/>
      </w:pPr>
    </w:lvl>
    <w:lvl w:ilvl="4" w:tplc="04160019" w:tentative="1">
      <w:start w:val="1"/>
      <w:numFmt w:val="lowerLetter"/>
      <w:lvlText w:val="%5."/>
      <w:lvlJc w:val="left"/>
      <w:pPr>
        <w:ind w:left="4313" w:hanging="360"/>
      </w:pPr>
    </w:lvl>
    <w:lvl w:ilvl="5" w:tplc="0416001B" w:tentative="1">
      <w:start w:val="1"/>
      <w:numFmt w:val="lowerRoman"/>
      <w:lvlText w:val="%6."/>
      <w:lvlJc w:val="right"/>
      <w:pPr>
        <w:ind w:left="5033" w:hanging="180"/>
      </w:pPr>
    </w:lvl>
    <w:lvl w:ilvl="6" w:tplc="0416000F" w:tentative="1">
      <w:start w:val="1"/>
      <w:numFmt w:val="decimal"/>
      <w:lvlText w:val="%7."/>
      <w:lvlJc w:val="left"/>
      <w:pPr>
        <w:ind w:left="5753" w:hanging="360"/>
      </w:pPr>
    </w:lvl>
    <w:lvl w:ilvl="7" w:tplc="04160019" w:tentative="1">
      <w:start w:val="1"/>
      <w:numFmt w:val="lowerLetter"/>
      <w:lvlText w:val="%8."/>
      <w:lvlJc w:val="left"/>
      <w:pPr>
        <w:ind w:left="6473" w:hanging="360"/>
      </w:pPr>
    </w:lvl>
    <w:lvl w:ilvl="8" w:tplc="0416001B" w:tentative="1">
      <w:start w:val="1"/>
      <w:numFmt w:val="lowerRoman"/>
      <w:lvlText w:val="%9."/>
      <w:lvlJc w:val="right"/>
      <w:pPr>
        <w:ind w:left="7193" w:hanging="180"/>
      </w:pPr>
    </w:lvl>
  </w:abstractNum>
  <w:abstractNum w:abstractNumId="19" w15:restartNumberingAfterBreak="0">
    <w:nsid w:val="2CF5761A"/>
    <w:multiLevelType w:val="hybridMultilevel"/>
    <w:tmpl w:val="96ACB59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C80C30"/>
    <w:multiLevelType w:val="hybridMultilevel"/>
    <w:tmpl w:val="96ACB59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05641A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3BBD78C9"/>
    <w:multiLevelType w:val="hybridMultilevel"/>
    <w:tmpl w:val="2C96C4C2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59170A"/>
    <w:multiLevelType w:val="hybridMultilevel"/>
    <w:tmpl w:val="0EAE819C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6744E1"/>
    <w:multiLevelType w:val="hybridMultilevel"/>
    <w:tmpl w:val="787A84D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FC5427"/>
    <w:multiLevelType w:val="hybridMultilevel"/>
    <w:tmpl w:val="A96C0EA2"/>
    <w:lvl w:ilvl="0" w:tplc="04160019">
      <w:start w:val="1"/>
      <w:numFmt w:val="lowerLetter"/>
      <w:lvlText w:val="%1."/>
      <w:lvlJc w:val="left"/>
      <w:pPr>
        <w:ind w:left="1436" w:hanging="360"/>
      </w:pPr>
    </w:lvl>
    <w:lvl w:ilvl="1" w:tplc="FFFFFFFF" w:tentative="1">
      <w:start w:val="1"/>
      <w:numFmt w:val="lowerLetter"/>
      <w:lvlText w:val="%2."/>
      <w:lvlJc w:val="left"/>
      <w:pPr>
        <w:ind w:left="2156" w:hanging="360"/>
      </w:pPr>
    </w:lvl>
    <w:lvl w:ilvl="2" w:tplc="FFFFFFFF" w:tentative="1">
      <w:start w:val="1"/>
      <w:numFmt w:val="lowerRoman"/>
      <w:lvlText w:val="%3."/>
      <w:lvlJc w:val="right"/>
      <w:pPr>
        <w:ind w:left="2876" w:hanging="180"/>
      </w:pPr>
    </w:lvl>
    <w:lvl w:ilvl="3" w:tplc="FFFFFFFF" w:tentative="1">
      <w:start w:val="1"/>
      <w:numFmt w:val="decimal"/>
      <w:lvlText w:val="%4."/>
      <w:lvlJc w:val="left"/>
      <w:pPr>
        <w:ind w:left="3596" w:hanging="360"/>
      </w:pPr>
    </w:lvl>
    <w:lvl w:ilvl="4" w:tplc="FFFFFFFF" w:tentative="1">
      <w:start w:val="1"/>
      <w:numFmt w:val="lowerLetter"/>
      <w:lvlText w:val="%5."/>
      <w:lvlJc w:val="left"/>
      <w:pPr>
        <w:ind w:left="4316" w:hanging="360"/>
      </w:pPr>
    </w:lvl>
    <w:lvl w:ilvl="5" w:tplc="FFFFFFFF" w:tentative="1">
      <w:start w:val="1"/>
      <w:numFmt w:val="lowerRoman"/>
      <w:lvlText w:val="%6."/>
      <w:lvlJc w:val="right"/>
      <w:pPr>
        <w:ind w:left="5036" w:hanging="180"/>
      </w:pPr>
    </w:lvl>
    <w:lvl w:ilvl="6" w:tplc="FFFFFFFF" w:tentative="1">
      <w:start w:val="1"/>
      <w:numFmt w:val="decimal"/>
      <w:lvlText w:val="%7."/>
      <w:lvlJc w:val="left"/>
      <w:pPr>
        <w:ind w:left="5756" w:hanging="360"/>
      </w:pPr>
    </w:lvl>
    <w:lvl w:ilvl="7" w:tplc="FFFFFFFF" w:tentative="1">
      <w:start w:val="1"/>
      <w:numFmt w:val="lowerLetter"/>
      <w:lvlText w:val="%8."/>
      <w:lvlJc w:val="left"/>
      <w:pPr>
        <w:ind w:left="6476" w:hanging="360"/>
      </w:pPr>
    </w:lvl>
    <w:lvl w:ilvl="8" w:tplc="FFFFFFFF" w:tentative="1">
      <w:start w:val="1"/>
      <w:numFmt w:val="lowerRoman"/>
      <w:lvlText w:val="%9."/>
      <w:lvlJc w:val="right"/>
      <w:pPr>
        <w:ind w:left="7196" w:hanging="180"/>
      </w:pPr>
    </w:lvl>
  </w:abstractNum>
  <w:abstractNum w:abstractNumId="26" w15:restartNumberingAfterBreak="0">
    <w:nsid w:val="54C31057"/>
    <w:multiLevelType w:val="singleLevel"/>
    <w:tmpl w:val="E070A6F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7" w15:restartNumberingAfterBreak="0">
    <w:nsid w:val="5719105E"/>
    <w:multiLevelType w:val="singleLevel"/>
    <w:tmpl w:val="E070A6F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8" w15:restartNumberingAfterBreak="0">
    <w:nsid w:val="6B7408EA"/>
    <w:multiLevelType w:val="hybridMultilevel"/>
    <w:tmpl w:val="4D204654"/>
    <w:lvl w:ilvl="0" w:tplc="04160019">
      <w:start w:val="1"/>
      <w:numFmt w:val="lowerLetter"/>
      <w:lvlText w:val="%1."/>
      <w:lvlJc w:val="left"/>
      <w:pPr>
        <w:ind w:left="1438" w:hanging="360"/>
      </w:pPr>
    </w:lvl>
    <w:lvl w:ilvl="1" w:tplc="04160019" w:tentative="1">
      <w:start w:val="1"/>
      <w:numFmt w:val="lowerLetter"/>
      <w:lvlText w:val="%2."/>
      <w:lvlJc w:val="left"/>
      <w:pPr>
        <w:ind w:left="2158" w:hanging="360"/>
      </w:pPr>
    </w:lvl>
    <w:lvl w:ilvl="2" w:tplc="0416001B" w:tentative="1">
      <w:start w:val="1"/>
      <w:numFmt w:val="lowerRoman"/>
      <w:lvlText w:val="%3."/>
      <w:lvlJc w:val="right"/>
      <w:pPr>
        <w:ind w:left="2878" w:hanging="180"/>
      </w:pPr>
    </w:lvl>
    <w:lvl w:ilvl="3" w:tplc="0416000F" w:tentative="1">
      <w:start w:val="1"/>
      <w:numFmt w:val="decimal"/>
      <w:lvlText w:val="%4."/>
      <w:lvlJc w:val="left"/>
      <w:pPr>
        <w:ind w:left="3598" w:hanging="360"/>
      </w:pPr>
    </w:lvl>
    <w:lvl w:ilvl="4" w:tplc="04160019" w:tentative="1">
      <w:start w:val="1"/>
      <w:numFmt w:val="lowerLetter"/>
      <w:lvlText w:val="%5."/>
      <w:lvlJc w:val="left"/>
      <w:pPr>
        <w:ind w:left="4318" w:hanging="360"/>
      </w:pPr>
    </w:lvl>
    <w:lvl w:ilvl="5" w:tplc="0416001B" w:tentative="1">
      <w:start w:val="1"/>
      <w:numFmt w:val="lowerRoman"/>
      <w:lvlText w:val="%6."/>
      <w:lvlJc w:val="right"/>
      <w:pPr>
        <w:ind w:left="5038" w:hanging="180"/>
      </w:pPr>
    </w:lvl>
    <w:lvl w:ilvl="6" w:tplc="0416000F" w:tentative="1">
      <w:start w:val="1"/>
      <w:numFmt w:val="decimal"/>
      <w:lvlText w:val="%7."/>
      <w:lvlJc w:val="left"/>
      <w:pPr>
        <w:ind w:left="5758" w:hanging="360"/>
      </w:pPr>
    </w:lvl>
    <w:lvl w:ilvl="7" w:tplc="04160019" w:tentative="1">
      <w:start w:val="1"/>
      <w:numFmt w:val="lowerLetter"/>
      <w:lvlText w:val="%8."/>
      <w:lvlJc w:val="left"/>
      <w:pPr>
        <w:ind w:left="6478" w:hanging="360"/>
      </w:pPr>
    </w:lvl>
    <w:lvl w:ilvl="8" w:tplc="0416001B" w:tentative="1">
      <w:start w:val="1"/>
      <w:numFmt w:val="lowerRoman"/>
      <w:lvlText w:val="%9."/>
      <w:lvlJc w:val="right"/>
      <w:pPr>
        <w:ind w:left="7198" w:hanging="180"/>
      </w:pPr>
    </w:lvl>
  </w:abstractNum>
  <w:abstractNum w:abstractNumId="29" w15:restartNumberingAfterBreak="0">
    <w:nsid w:val="7CAC29DD"/>
    <w:multiLevelType w:val="hybridMultilevel"/>
    <w:tmpl w:val="9B8E3FA0"/>
    <w:lvl w:ilvl="0" w:tplc="0416000F">
      <w:start w:val="1"/>
      <w:numFmt w:val="decimal"/>
      <w:lvlText w:val="%1."/>
      <w:lvlJc w:val="left"/>
      <w:pPr>
        <w:ind w:left="1438" w:hanging="360"/>
      </w:pPr>
    </w:lvl>
    <w:lvl w:ilvl="1" w:tplc="FFFFFFFF" w:tentative="1">
      <w:start w:val="1"/>
      <w:numFmt w:val="lowerLetter"/>
      <w:lvlText w:val="%2."/>
      <w:lvlJc w:val="left"/>
      <w:pPr>
        <w:ind w:left="2158" w:hanging="360"/>
      </w:pPr>
    </w:lvl>
    <w:lvl w:ilvl="2" w:tplc="FFFFFFFF" w:tentative="1">
      <w:start w:val="1"/>
      <w:numFmt w:val="lowerRoman"/>
      <w:lvlText w:val="%3."/>
      <w:lvlJc w:val="right"/>
      <w:pPr>
        <w:ind w:left="2878" w:hanging="180"/>
      </w:pPr>
    </w:lvl>
    <w:lvl w:ilvl="3" w:tplc="FFFFFFFF" w:tentative="1">
      <w:start w:val="1"/>
      <w:numFmt w:val="decimal"/>
      <w:lvlText w:val="%4."/>
      <w:lvlJc w:val="left"/>
      <w:pPr>
        <w:ind w:left="3598" w:hanging="360"/>
      </w:pPr>
    </w:lvl>
    <w:lvl w:ilvl="4" w:tplc="FFFFFFFF" w:tentative="1">
      <w:start w:val="1"/>
      <w:numFmt w:val="lowerLetter"/>
      <w:lvlText w:val="%5."/>
      <w:lvlJc w:val="left"/>
      <w:pPr>
        <w:ind w:left="4318" w:hanging="360"/>
      </w:pPr>
    </w:lvl>
    <w:lvl w:ilvl="5" w:tplc="FFFFFFFF" w:tentative="1">
      <w:start w:val="1"/>
      <w:numFmt w:val="lowerRoman"/>
      <w:lvlText w:val="%6."/>
      <w:lvlJc w:val="right"/>
      <w:pPr>
        <w:ind w:left="5038" w:hanging="180"/>
      </w:pPr>
    </w:lvl>
    <w:lvl w:ilvl="6" w:tplc="FFFFFFFF" w:tentative="1">
      <w:start w:val="1"/>
      <w:numFmt w:val="decimal"/>
      <w:lvlText w:val="%7."/>
      <w:lvlJc w:val="left"/>
      <w:pPr>
        <w:ind w:left="5758" w:hanging="360"/>
      </w:pPr>
    </w:lvl>
    <w:lvl w:ilvl="7" w:tplc="FFFFFFFF" w:tentative="1">
      <w:start w:val="1"/>
      <w:numFmt w:val="lowerLetter"/>
      <w:lvlText w:val="%8."/>
      <w:lvlJc w:val="left"/>
      <w:pPr>
        <w:ind w:left="6478" w:hanging="360"/>
      </w:pPr>
    </w:lvl>
    <w:lvl w:ilvl="8" w:tplc="FFFFFFFF" w:tentative="1">
      <w:start w:val="1"/>
      <w:numFmt w:val="lowerRoman"/>
      <w:lvlText w:val="%9."/>
      <w:lvlJc w:val="right"/>
      <w:pPr>
        <w:ind w:left="7198" w:hanging="180"/>
      </w:pPr>
    </w:lvl>
  </w:abstractNum>
  <w:abstractNum w:abstractNumId="30" w15:restartNumberingAfterBreak="0">
    <w:nsid w:val="7DFC6E6E"/>
    <w:multiLevelType w:val="hybridMultilevel"/>
    <w:tmpl w:val="927C4A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146026">
    <w:abstractNumId w:val="12"/>
  </w:num>
  <w:num w:numId="2" w16cid:durableId="1584877418">
    <w:abstractNumId w:val="16"/>
  </w:num>
  <w:num w:numId="3" w16cid:durableId="1515415163">
    <w:abstractNumId w:val="17"/>
  </w:num>
  <w:num w:numId="4" w16cid:durableId="1549299201">
    <w:abstractNumId w:val="21"/>
  </w:num>
  <w:num w:numId="5" w16cid:durableId="1497455834">
    <w:abstractNumId w:val="11"/>
  </w:num>
  <w:num w:numId="6" w16cid:durableId="1529903143">
    <w:abstractNumId w:val="27"/>
  </w:num>
  <w:num w:numId="7" w16cid:durableId="1340962139">
    <w:abstractNumId w:val="14"/>
  </w:num>
  <w:num w:numId="8" w16cid:durableId="116144494">
    <w:abstractNumId w:val="26"/>
  </w:num>
  <w:num w:numId="9" w16cid:durableId="2048526028">
    <w:abstractNumId w:val="13"/>
  </w:num>
  <w:num w:numId="10" w16cid:durableId="2086683681">
    <w:abstractNumId w:val="9"/>
  </w:num>
  <w:num w:numId="11" w16cid:durableId="1802918099">
    <w:abstractNumId w:val="7"/>
  </w:num>
  <w:num w:numId="12" w16cid:durableId="1572815549">
    <w:abstractNumId w:val="6"/>
  </w:num>
  <w:num w:numId="13" w16cid:durableId="22176188">
    <w:abstractNumId w:val="5"/>
  </w:num>
  <w:num w:numId="14" w16cid:durableId="589461469">
    <w:abstractNumId w:val="4"/>
  </w:num>
  <w:num w:numId="15" w16cid:durableId="758599607">
    <w:abstractNumId w:val="8"/>
  </w:num>
  <w:num w:numId="16" w16cid:durableId="1744571375">
    <w:abstractNumId w:val="3"/>
  </w:num>
  <w:num w:numId="17" w16cid:durableId="13579349">
    <w:abstractNumId w:val="2"/>
  </w:num>
  <w:num w:numId="18" w16cid:durableId="1404832050">
    <w:abstractNumId w:val="1"/>
  </w:num>
  <w:num w:numId="19" w16cid:durableId="1811903828">
    <w:abstractNumId w:val="0"/>
  </w:num>
  <w:num w:numId="20" w16cid:durableId="1870334491">
    <w:abstractNumId w:val="20"/>
  </w:num>
  <w:num w:numId="21" w16cid:durableId="1480341160">
    <w:abstractNumId w:val="19"/>
  </w:num>
  <w:num w:numId="22" w16cid:durableId="462388072">
    <w:abstractNumId w:val="30"/>
  </w:num>
  <w:num w:numId="23" w16cid:durableId="679091496">
    <w:abstractNumId w:val="10"/>
  </w:num>
  <w:num w:numId="24" w16cid:durableId="926617342">
    <w:abstractNumId w:val="15"/>
  </w:num>
  <w:num w:numId="25" w16cid:durableId="1172597945">
    <w:abstractNumId w:val="28"/>
  </w:num>
  <w:num w:numId="26" w16cid:durableId="1119955559">
    <w:abstractNumId w:val="29"/>
  </w:num>
  <w:num w:numId="27" w16cid:durableId="1888837293">
    <w:abstractNumId w:val="25"/>
  </w:num>
  <w:num w:numId="28" w16cid:durableId="1770276457">
    <w:abstractNumId w:val="18"/>
  </w:num>
  <w:num w:numId="29" w16cid:durableId="1749423745">
    <w:abstractNumId w:val="22"/>
  </w:num>
  <w:num w:numId="30" w16cid:durableId="175579926">
    <w:abstractNumId w:val="24"/>
  </w:num>
  <w:num w:numId="31" w16cid:durableId="70156313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9FE"/>
    <w:rsid w:val="00011B17"/>
    <w:rsid w:val="00022497"/>
    <w:rsid w:val="00036D4A"/>
    <w:rsid w:val="00107BA5"/>
    <w:rsid w:val="00146746"/>
    <w:rsid w:val="001A222E"/>
    <w:rsid w:val="001B0861"/>
    <w:rsid w:val="001B7D57"/>
    <w:rsid w:val="0022582D"/>
    <w:rsid w:val="0023579D"/>
    <w:rsid w:val="002469A4"/>
    <w:rsid w:val="0025722C"/>
    <w:rsid w:val="00262C9C"/>
    <w:rsid w:val="0027487A"/>
    <w:rsid w:val="00277A91"/>
    <w:rsid w:val="00290562"/>
    <w:rsid w:val="003112B6"/>
    <w:rsid w:val="0039084B"/>
    <w:rsid w:val="003920C9"/>
    <w:rsid w:val="003C25DE"/>
    <w:rsid w:val="003C5D8E"/>
    <w:rsid w:val="003F3723"/>
    <w:rsid w:val="003F4556"/>
    <w:rsid w:val="004023B2"/>
    <w:rsid w:val="004A4FEF"/>
    <w:rsid w:val="00533294"/>
    <w:rsid w:val="00556B9F"/>
    <w:rsid w:val="005C661B"/>
    <w:rsid w:val="005D2B95"/>
    <w:rsid w:val="00603861"/>
    <w:rsid w:val="006252F1"/>
    <w:rsid w:val="00676E05"/>
    <w:rsid w:val="0068092C"/>
    <w:rsid w:val="0074025D"/>
    <w:rsid w:val="00795B9D"/>
    <w:rsid w:val="007C4987"/>
    <w:rsid w:val="00892EFF"/>
    <w:rsid w:val="008961F1"/>
    <w:rsid w:val="008B1055"/>
    <w:rsid w:val="0092301E"/>
    <w:rsid w:val="00977226"/>
    <w:rsid w:val="009C66C4"/>
    <w:rsid w:val="009F038F"/>
    <w:rsid w:val="00A31C08"/>
    <w:rsid w:val="00AF1377"/>
    <w:rsid w:val="00B068B6"/>
    <w:rsid w:val="00B06EFE"/>
    <w:rsid w:val="00B16E1E"/>
    <w:rsid w:val="00BA4604"/>
    <w:rsid w:val="00BC3338"/>
    <w:rsid w:val="00BD4843"/>
    <w:rsid w:val="00C3594B"/>
    <w:rsid w:val="00C56CB8"/>
    <w:rsid w:val="00C66FED"/>
    <w:rsid w:val="00CC071E"/>
    <w:rsid w:val="00D618DD"/>
    <w:rsid w:val="00E665B9"/>
    <w:rsid w:val="00E67F89"/>
    <w:rsid w:val="00EA05B1"/>
    <w:rsid w:val="00EC49FE"/>
    <w:rsid w:val="00EE70EF"/>
    <w:rsid w:val="00EF3CBA"/>
    <w:rsid w:val="00F84A22"/>
    <w:rsid w:val="00F966A4"/>
    <w:rsid w:val="00FC4CC4"/>
    <w:rsid w:val="00FF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302EA5E"/>
  <w15:chartTrackingRefBased/>
  <w15:docId w15:val="{24DD7967-089B-4B7F-A3F4-875D281DD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tabs>
        <w:tab w:val="left" w:pos="720"/>
      </w:tabs>
      <w:spacing w:before="120"/>
      <w:jc w:val="both"/>
    </w:pPr>
    <w:rPr>
      <w:rFonts w:ascii="Times" w:hAnsi="Times"/>
      <w:sz w:val="24"/>
      <w:lang w:val="en-US"/>
    </w:rPr>
  </w:style>
  <w:style w:type="paragraph" w:styleId="Ttulo1">
    <w:name w:val="heading 1"/>
    <w:basedOn w:val="Normal"/>
    <w:next w:val="Normal"/>
    <w:qFormat/>
    <w:pPr>
      <w:keepNext/>
      <w:spacing w:before="240"/>
      <w:jc w:val="left"/>
      <w:outlineLvl w:val="0"/>
    </w:pPr>
    <w:rPr>
      <w:b/>
      <w:kern w:val="28"/>
      <w:sz w:val="26"/>
    </w:rPr>
  </w:style>
  <w:style w:type="paragraph" w:styleId="Ttulo2">
    <w:name w:val="heading 2"/>
    <w:basedOn w:val="Normal"/>
    <w:next w:val="Normal"/>
    <w:qFormat/>
    <w:pPr>
      <w:keepNext/>
      <w:spacing w:before="240"/>
      <w:jc w:val="left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spacing w:before="240"/>
      <w:outlineLvl w:val="2"/>
    </w:pPr>
    <w:rPr>
      <w:rFonts w:ascii="Helvetica" w:hAnsi="Helvetica"/>
      <w:b/>
    </w:rPr>
  </w:style>
  <w:style w:type="paragraph" w:styleId="Ttulo4">
    <w:name w:val="heading 4"/>
    <w:basedOn w:val="Normal"/>
    <w:next w:val="Normal"/>
    <w:qFormat/>
    <w:pPr>
      <w:keepNext/>
      <w:spacing w:before="240"/>
      <w:outlineLvl w:val="3"/>
    </w:pPr>
    <w:rPr>
      <w:rFonts w:ascii="Arial" w:hAnsi="Arial"/>
      <w:b/>
    </w:rPr>
  </w:style>
  <w:style w:type="paragraph" w:styleId="Ttulo5">
    <w:name w:val="heading 5"/>
    <w:basedOn w:val="Normal"/>
    <w:next w:val="Normal"/>
    <w:qFormat/>
    <w:pPr>
      <w:spacing w:before="24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rsid w:val="0068092C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customStyle="1" w:styleId="Author">
    <w:name w:val="Author"/>
    <w:basedOn w:val="Normal"/>
    <w:rsid w:val="0039084B"/>
    <w:pPr>
      <w:spacing w:before="240"/>
      <w:jc w:val="center"/>
    </w:pPr>
    <w:rPr>
      <w:b/>
      <w:szCs w:val="24"/>
    </w:rPr>
  </w:style>
  <w:style w:type="paragraph" w:customStyle="1" w:styleId="Address">
    <w:name w:val="Address"/>
    <w:basedOn w:val="Normal"/>
    <w:link w:val="AddressChar"/>
    <w:autoRedefine/>
    <w:rsid w:val="003C25DE"/>
    <w:pPr>
      <w:spacing w:before="240"/>
      <w:jc w:val="center"/>
    </w:pPr>
    <w:rPr>
      <w:lang w:val="pt-BR"/>
    </w:rPr>
  </w:style>
  <w:style w:type="character" w:customStyle="1" w:styleId="AddressChar">
    <w:name w:val="Address Char"/>
    <w:link w:val="Address"/>
    <w:rsid w:val="003C25DE"/>
    <w:rPr>
      <w:rFonts w:ascii="Times" w:hAnsi="Times"/>
      <w:sz w:val="24"/>
      <w:lang w:val="pt-BR" w:eastAsia="pt-BR" w:bidi="ar-SA"/>
    </w:rPr>
  </w:style>
  <w:style w:type="paragraph" w:customStyle="1" w:styleId="Email">
    <w:name w:val="Email"/>
    <w:basedOn w:val="Normal"/>
    <w:rsid w:val="00EE70EF"/>
    <w:pPr>
      <w:spacing w:after="120"/>
      <w:jc w:val="center"/>
    </w:pPr>
    <w:rPr>
      <w:rFonts w:ascii="Courier New" w:hAnsi="Courier New"/>
      <w:sz w:val="20"/>
    </w:rPr>
  </w:style>
  <w:style w:type="paragraph" w:customStyle="1" w:styleId="Abstract">
    <w:name w:val="Abstract"/>
    <w:basedOn w:val="Normal"/>
    <w:rsid w:val="00676E05"/>
    <w:pPr>
      <w:spacing w:after="120"/>
      <w:ind w:left="454" w:right="454"/>
    </w:pPr>
    <w:rPr>
      <w:i/>
      <w:szCs w:val="24"/>
      <w:lang w:val="pt-BR"/>
    </w:rPr>
  </w:style>
  <w:style w:type="paragraph" w:customStyle="1" w:styleId="Figure">
    <w:name w:val="Figure"/>
    <w:basedOn w:val="Normal"/>
    <w:rsid w:val="00603861"/>
    <w:pPr>
      <w:jc w:val="center"/>
    </w:pPr>
    <w:rPr>
      <w:noProof/>
    </w:rPr>
  </w:style>
  <w:style w:type="paragraph" w:customStyle="1" w:styleId="Reference">
    <w:name w:val="Reference"/>
    <w:basedOn w:val="Normal"/>
    <w:rsid w:val="0025722C"/>
    <w:pPr>
      <w:ind w:left="284" w:hanging="284"/>
    </w:pPr>
  </w:style>
  <w:style w:type="character" w:styleId="Hyperlink">
    <w:name w:val="Hyperlink"/>
    <w:rsid w:val="00290562"/>
    <w:rPr>
      <w:color w:val="0000FF"/>
      <w:u w:val="single"/>
    </w:rPr>
  </w:style>
  <w:style w:type="paragraph" w:styleId="Ttulo">
    <w:name w:val="Title"/>
    <w:basedOn w:val="Normal"/>
    <w:qFormat/>
    <w:rsid w:val="0039084B"/>
    <w:pPr>
      <w:spacing w:before="240"/>
      <w:ind w:firstLine="397"/>
      <w:jc w:val="center"/>
    </w:pPr>
    <w:rPr>
      <w:rFonts w:cs="Arial"/>
      <w:b/>
      <w:bCs/>
      <w:sz w:val="32"/>
      <w:szCs w:val="32"/>
    </w:rPr>
  </w:style>
  <w:style w:type="paragraph" w:styleId="Legenda">
    <w:name w:val="caption"/>
    <w:basedOn w:val="Normal"/>
    <w:next w:val="Normal"/>
    <w:qFormat/>
    <w:rsid w:val="0022582D"/>
    <w:pPr>
      <w:spacing w:after="120"/>
      <w:ind w:left="454" w:right="454"/>
      <w:jc w:val="center"/>
    </w:pPr>
    <w:rPr>
      <w:rFonts w:ascii="Helvetica" w:hAnsi="Helvetica"/>
      <w:b/>
      <w:bCs/>
      <w:sz w:val="20"/>
    </w:rPr>
  </w:style>
  <w:style w:type="paragraph" w:styleId="Pr-formataoHTML">
    <w:name w:val="HTML Preformatted"/>
    <w:basedOn w:val="Normal"/>
    <w:rsid w:val="00556B9F"/>
    <w:pPr>
      <w:tabs>
        <w:tab w:val="clear" w:pos="720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  <w:jc w:val="left"/>
    </w:pPr>
    <w:rPr>
      <w:rFonts w:ascii="Courier New" w:hAnsi="Courier New" w:cs="Courier New"/>
      <w:sz w:val="20"/>
      <w:lang w:eastAsia="en-US"/>
    </w:rPr>
  </w:style>
  <w:style w:type="paragraph" w:styleId="Rodap">
    <w:name w:val="footer"/>
    <w:basedOn w:val="Normal"/>
    <w:link w:val="RodapChar"/>
    <w:rsid w:val="00F84A22"/>
    <w:pPr>
      <w:tabs>
        <w:tab w:val="clear" w:pos="720"/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F84A22"/>
    <w:rPr>
      <w:rFonts w:ascii="Times" w:hAnsi="Times"/>
      <w:sz w:val="24"/>
      <w:lang w:val="en-US"/>
    </w:rPr>
  </w:style>
  <w:style w:type="paragraph" w:styleId="Cabealho">
    <w:name w:val="header"/>
    <w:basedOn w:val="Normal"/>
    <w:link w:val="CabealhoChar"/>
    <w:rsid w:val="00F84A22"/>
    <w:pPr>
      <w:tabs>
        <w:tab w:val="clear" w:pos="720"/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F84A22"/>
    <w:rPr>
      <w:rFonts w:ascii="Times" w:hAnsi="Times"/>
      <w:sz w:val="24"/>
      <w:lang w:val="en-US"/>
    </w:rPr>
  </w:style>
  <w:style w:type="paragraph" w:styleId="PargrafodaLista">
    <w:name w:val="List Paragraph"/>
    <w:basedOn w:val="Normal"/>
    <w:uiPriority w:val="34"/>
    <w:qFormat/>
    <w:rsid w:val="00AF1377"/>
    <w:pPr>
      <w:ind w:left="708"/>
    </w:pPr>
  </w:style>
  <w:style w:type="paragraph" w:styleId="NormalWeb">
    <w:name w:val="Normal (Web)"/>
    <w:basedOn w:val="Normal"/>
    <w:rsid w:val="00AF1377"/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5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sirlei\CONFIG~1\Temp\Diret&#243;rio%20tempor&#225;rio%202%20para%20template-word.zip\sbc-template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sbc-template.dot</Template>
  <TotalTime>0</TotalTime>
  <Pages>22</Pages>
  <Words>2678</Words>
  <Characters>14464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Instruções aos Autores de Contribuições para o SIBGRAPI</vt:lpstr>
    </vt:vector>
  </TitlesOfParts>
  <Company> </Company>
  <LinksUpToDate>false</LinksUpToDate>
  <CharactersWithSpaces>17108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Instruções aos Autores de Contribuições para o SIBGRAPI</dc:title>
  <dc:subject/>
  <dc:creator>Sociedade Brasileira de Computação</dc:creator>
  <cp:keywords/>
  <cp:lastModifiedBy>Gabriel Eustaquio</cp:lastModifiedBy>
  <cp:revision>2</cp:revision>
  <cp:lastPrinted>2005-03-17T02:14:00Z</cp:lastPrinted>
  <dcterms:created xsi:type="dcterms:W3CDTF">2026-02-14T23:11:00Z</dcterms:created>
  <dcterms:modified xsi:type="dcterms:W3CDTF">2026-02-14T23:11:00Z</dcterms:modified>
</cp:coreProperties>
</file>